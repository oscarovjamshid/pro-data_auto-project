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FAAC" w14:textId="3995147B" w:rsidR="00222DC3" w:rsidRDefault="00222DC3" w:rsidP="00935CE8">
      <w:pPr>
        <w:pStyle w:val="BodyText"/>
      </w:pPr>
    </w:p>
    <w:p w14:paraId="130174CD" w14:textId="77777777" w:rsidR="00935CE8" w:rsidRDefault="00935CE8" w:rsidP="00935CE8">
      <w:pPr>
        <w:pStyle w:val="BodyText"/>
      </w:pPr>
    </w:p>
    <w:p w14:paraId="39EA878F" w14:textId="05F38293" w:rsidR="00935CE8" w:rsidRDefault="00CB559D" w:rsidP="00935CE8">
      <w:pPr>
        <w:pStyle w:val="BodyText"/>
      </w:pPr>
      <w:r>
        <w:rPr>
          <w:noProof/>
        </w:rPr>
        <w:drawing>
          <wp:inline distT="0" distB="0" distL="0" distR="0" wp14:anchorId="69E4F147" wp14:editId="445E2DD3">
            <wp:extent cx="2428875" cy="695325"/>
            <wp:effectExtent l="0" t="0" r="9525" b="9525"/>
            <wp:docPr id="525044865" name="Picture 1" descr="A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44865" name="Picture 1" descr="A blue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3D6E" w14:textId="77777777" w:rsidR="00935CE8" w:rsidRDefault="00935CE8" w:rsidP="00935CE8">
      <w:pPr>
        <w:pStyle w:val="BodyText"/>
      </w:pPr>
    </w:p>
    <w:p w14:paraId="61C4A5E9" w14:textId="77777777" w:rsidR="00935CE8" w:rsidRDefault="00935CE8" w:rsidP="00935CE8">
      <w:pPr>
        <w:pStyle w:val="BodyText"/>
      </w:pPr>
    </w:p>
    <w:p w14:paraId="501DCCB6" w14:textId="77777777" w:rsidR="00935CE8" w:rsidRDefault="00935CE8" w:rsidP="00935CE8">
      <w:pPr>
        <w:pStyle w:val="BodyText"/>
      </w:pPr>
    </w:p>
    <w:p w14:paraId="22433FA1" w14:textId="77777777" w:rsidR="00935CE8" w:rsidRDefault="00935CE8" w:rsidP="00935CE8">
      <w:pPr>
        <w:pStyle w:val="BodyText"/>
      </w:pPr>
    </w:p>
    <w:p w14:paraId="08ECD158" w14:textId="77777777" w:rsidR="00935CE8" w:rsidRDefault="00935CE8" w:rsidP="00935CE8">
      <w:pPr>
        <w:pStyle w:val="BodyText"/>
      </w:pPr>
    </w:p>
    <w:p w14:paraId="0027C5E2" w14:textId="77777777" w:rsidR="00935CE8" w:rsidRDefault="00935CE8" w:rsidP="00935CE8">
      <w:pPr>
        <w:pStyle w:val="BodyText"/>
      </w:pPr>
    </w:p>
    <w:p w14:paraId="3476597D" w14:textId="77777777" w:rsidR="00304CC5" w:rsidRDefault="00304CC5" w:rsidP="00935CE8">
      <w:pPr>
        <w:pStyle w:val="BodyText"/>
      </w:pPr>
    </w:p>
    <w:p w14:paraId="10DF2953" w14:textId="77777777" w:rsidR="00935CE8" w:rsidRPr="00114D08" w:rsidRDefault="00935CE8" w:rsidP="00935CE8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47"/>
      </w:tblGrid>
      <w:tr w:rsidR="008B3B7F" w:rsidRPr="00114D08" w14:paraId="1883E9F7" w14:textId="77777777" w:rsidTr="42E6DA7B">
        <w:trPr>
          <w:trHeight w:val="895"/>
        </w:trPr>
        <w:tc>
          <w:tcPr>
            <w:tcW w:w="9347" w:type="dxa"/>
          </w:tcPr>
          <w:p w14:paraId="46BB3F9B" w14:textId="36D13AB0" w:rsidR="008B3B7F" w:rsidRPr="00803969" w:rsidRDefault="008C5F89" w:rsidP="14D0B138">
            <w:pPr>
              <w:pStyle w:val="Title"/>
              <w:rPr>
                <w:rFonts w:ascii="Times New Roman" w:hAnsi="Times New Roman"/>
                <w:color w:val="1CB6E6"/>
              </w:rPr>
            </w:pPr>
            <w:r w:rsidRPr="00C1295E">
              <w:rPr>
                <w:color w:val="1CB6E6"/>
              </w:rPr>
              <w:fldChar w:fldCharType="begin"/>
            </w:r>
            <w:r w:rsidRPr="00803969">
              <w:rPr>
                <w:color w:val="1CB6E6"/>
              </w:rPr>
              <w:instrText>DOCPROPERTY  Title  \* MERGEFORMAT</w:instrText>
            </w:r>
            <w:r w:rsidRPr="00C1295E">
              <w:rPr>
                <w:color w:val="1CB6E6"/>
              </w:rPr>
              <w:fldChar w:fldCharType="separate"/>
            </w:r>
            <w:bookmarkStart w:id="0" w:name="_Toc133918223"/>
            <w:r w:rsidR="103A47F4" w:rsidRPr="00C1295E">
              <w:rPr>
                <w:color w:val="32AFB5"/>
              </w:rPr>
              <w:t>Test</w:t>
            </w:r>
            <w:r w:rsidR="103A47F4" w:rsidRPr="00803969">
              <w:rPr>
                <w:color w:val="1CB6E6"/>
              </w:rPr>
              <w:t xml:space="preserve"> </w:t>
            </w:r>
            <w:r w:rsidR="103A47F4" w:rsidRPr="00C1295E">
              <w:rPr>
                <w:color w:val="32AFB5"/>
              </w:rPr>
              <w:t>Plan</w:t>
            </w:r>
            <w:bookmarkEnd w:id="0"/>
            <w:r w:rsidRPr="00C1295E">
              <w:rPr>
                <w:color w:val="32AFB5"/>
              </w:rPr>
              <w:fldChar w:fldCharType="end"/>
            </w:r>
            <w:r w:rsidR="00DB11C2" w:rsidRPr="00803969">
              <w:rPr>
                <w:color w:val="1CB6E6"/>
              </w:rPr>
              <w:t xml:space="preserve"> </w:t>
            </w:r>
          </w:p>
        </w:tc>
      </w:tr>
      <w:tr w:rsidR="00935CE8" w:rsidRPr="00114D08" w14:paraId="21B19BA8" w14:textId="77777777" w:rsidTr="42E6DA7B">
        <w:trPr>
          <w:trHeight w:val="895"/>
        </w:trPr>
        <w:tc>
          <w:tcPr>
            <w:tcW w:w="9347" w:type="dxa"/>
          </w:tcPr>
          <w:p w14:paraId="17B3553E" w14:textId="2435C447" w:rsidR="00935CE8" w:rsidRPr="00C1295E" w:rsidRDefault="00803969" w:rsidP="00935CE8">
            <w:pPr>
              <w:pStyle w:val="ProjectName"/>
              <w:rPr>
                <w:color w:val="32AFB5"/>
              </w:rPr>
            </w:pPr>
            <w:r w:rsidRPr="00C1295E">
              <w:rPr>
                <w:color w:val="32AFB5"/>
              </w:rPr>
              <w:t>Pro Data</w:t>
            </w:r>
            <w:r w:rsidR="00EB11D6" w:rsidRPr="00C1295E">
              <w:rPr>
                <w:color w:val="32AFB5"/>
              </w:rPr>
              <w:t xml:space="preserve"> – </w:t>
            </w:r>
            <w:r w:rsidR="00156492">
              <w:rPr>
                <w:color w:val="32AFB5"/>
              </w:rPr>
              <w:t>Control</w:t>
            </w:r>
            <w:r w:rsidRPr="00C1295E">
              <w:rPr>
                <w:color w:val="32AFB5"/>
              </w:rPr>
              <w:t xml:space="preserve"> Panel</w:t>
            </w:r>
          </w:p>
          <w:p w14:paraId="55D9DAF4" w14:textId="77777777" w:rsidR="00E73DDE" w:rsidRPr="00C1295E" w:rsidRDefault="00E73DDE" w:rsidP="00EB6A95">
            <w:pPr>
              <w:pStyle w:val="ProjectName"/>
              <w:rPr>
                <w:color w:val="32AFB5"/>
              </w:rPr>
            </w:pPr>
          </w:p>
        </w:tc>
      </w:tr>
    </w:tbl>
    <w:p w14:paraId="35AD4DC7" w14:textId="77777777" w:rsidR="00935CE8" w:rsidRDefault="00935CE8" w:rsidP="008C22A3">
      <w:pPr>
        <w:pStyle w:val="BodyText"/>
        <w:jc w:val="center"/>
      </w:pPr>
    </w:p>
    <w:p w14:paraId="09943191" w14:textId="2714F9C0" w:rsidR="00932D17" w:rsidRPr="00586A05" w:rsidRDefault="00935CE8" w:rsidP="00586A05">
      <w:pPr>
        <w:spacing w:line="240" w:lineRule="auto"/>
        <w:rPr>
          <w:rFonts w:ascii="Trebuchet MS" w:hAnsi="Trebuchet MS"/>
          <w:color w:val="464547"/>
        </w:rPr>
      </w:pPr>
      <w:r>
        <w:br w:type="page"/>
      </w:r>
      <w:bookmarkStart w:id="1" w:name="_Toc456598587"/>
      <w:bookmarkStart w:id="2" w:name="_Toc456600918"/>
      <w:bookmarkStart w:id="3" w:name="_Toc2484421"/>
      <w:bookmarkStart w:id="4" w:name="_Toc4475558"/>
    </w:p>
    <w:p w14:paraId="2B725308" w14:textId="77777777" w:rsidR="00935CE8" w:rsidRDefault="00935CE8" w:rsidP="00935CE8">
      <w:pPr>
        <w:pStyle w:val="BodyText"/>
      </w:pPr>
    </w:p>
    <w:p w14:paraId="71E2E86C" w14:textId="4C28A976" w:rsidR="00222DC3" w:rsidRPr="00586A05" w:rsidRDefault="4821F92D" w:rsidP="00586A05">
      <w:pPr>
        <w:pStyle w:val="BodyText"/>
        <w:jc w:val="center"/>
        <w:rPr>
          <w:rFonts w:ascii="Arial" w:eastAsiaTheme="minorEastAsia" w:hAnsi="Arial" w:cs="Arial"/>
          <w:b/>
          <w:bCs/>
          <w:sz w:val="28"/>
          <w:szCs w:val="28"/>
        </w:rPr>
      </w:pPr>
      <w:r w:rsidRPr="00586A05">
        <w:rPr>
          <w:rFonts w:ascii="Arial" w:hAnsi="Arial" w:cs="Arial"/>
          <w:b/>
          <w:bCs/>
          <w:color w:val="000000" w:themeColor="text1"/>
          <w:sz w:val="28"/>
          <w:szCs w:val="28"/>
        </w:rPr>
        <w:t>Contents</w:t>
      </w:r>
    </w:p>
    <w:p w14:paraId="661FC5F0" w14:textId="7E5E032E" w:rsidR="14D0B138" w:rsidRPr="00390373" w:rsidRDefault="14D0B138" w:rsidP="14D0B138">
      <w:pPr>
        <w:pStyle w:val="BodyText"/>
        <w:rPr>
          <w:color w:val="auto"/>
        </w:rPr>
      </w:pPr>
    </w:p>
    <w:sdt>
      <w:sdtPr>
        <w:rPr>
          <w:color w:val="auto"/>
        </w:rPr>
        <w:id w:val="795786937"/>
        <w:docPartObj>
          <w:docPartGallery w:val="Table of Contents"/>
          <w:docPartUnique/>
        </w:docPartObj>
      </w:sdtPr>
      <w:sdtEndPr>
        <w:rPr>
          <w:color w:val="4A442A" w:themeColor="background2" w:themeShade="40"/>
        </w:rPr>
      </w:sdtEndPr>
      <w:sdtContent>
        <w:p w14:paraId="2A8DC76E" w14:textId="3A9C598C" w:rsidR="00016767" w:rsidRDefault="14D0B138">
          <w:pPr>
            <w:pStyle w:val="TOC1"/>
            <w:tabs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r w:rsidRPr="00390373">
            <w:rPr>
              <w:color w:val="auto"/>
            </w:rPr>
            <w:fldChar w:fldCharType="begin"/>
          </w:r>
          <w:r w:rsidRPr="00390373">
            <w:rPr>
              <w:color w:val="auto"/>
            </w:rPr>
            <w:instrText>TOC \o \z \u \h</w:instrText>
          </w:r>
          <w:r w:rsidRPr="00390373">
            <w:rPr>
              <w:color w:val="auto"/>
            </w:rPr>
            <w:fldChar w:fldCharType="separate"/>
          </w:r>
          <w:hyperlink w:anchor="_Toc133918223" w:history="1">
            <w:r w:rsidR="00016767" w:rsidRPr="00217CD5">
              <w:rPr>
                <w:rStyle w:val="Hyperlink"/>
                <w:noProof/>
              </w:rPr>
              <w:t>Test Plan</w:t>
            </w:r>
            <w:r w:rsidR="00016767">
              <w:rPr>
                <w:noProof/>
                <w:webHidden/>
              </w:rPr>
              <w:tab/>
            </w:r>
            <w:r w:rsidR="00016767">
              <w:rPr>
                <w:noProof/>
                <w:webHidden/>
              </w:rPr>
              <w:fldChar w:fldCharType="begin"/>
            </w:r>
            <w:r w:rsidR="00016767">
              <w:rPr>
                <w:noProof/>
                <w:webHidden/>
              </w:rPr>
              <w:instrText xml:space="preserve"> PAGEREF _Toc133918223 \h </w:instrText>
            </w:r>
            <w:r w:rsidR="00016767">
              <w:rPr>
                <w:noProof/>
                <w:webHidden/>
              </w:rPr>
            </w:r>
            <w:r w:rsidR="00016767">
              <w:rPr>
                <w:noProof/>
                <w:webHidden/>
              </w:rPr>
              <w:fldChar w:fldCharType="separate"/>
            </w:r>
            <w:r w:rsidR="00492AD1">
              <w:rPr>
                <w:noProof/>
                <w:webHidden/>
              </w:rPr>
              <w:t>1</w:t>
            </w:r>
            <w:r w:rsidR="00016767">
              <w:rPr>
                <w:noProof/>
                <w:webHidden/>
              </w:rPr>
              <w:fldChar w:fldCharType="end"/>
            </w:r>
          </w:hyperlink>
        </w:p>
        <w:p w14:paraId="1C288860" w14:textId="5E7E0477" w:rsidR="00016767" w:rsidRDefault="00016767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33918224" w:history="1">
            <w:r w:rsidRPr="00217CD5">
              <w:rPr>
                <w:rStyle w:val="Hyperlink"/>
                <w:rFonts w:eastAsia="Arial Black" w:cs="Arial Blac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rFonts w:eastAsia="Arial Black" w:cs="Arial Blac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A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4944E" w14:textId="03B87617" w:rsidR="00016767" w:rsidRDefault="00016767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33918225" w:history="1">
            <w:r w:rsidRPr="00217CD5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A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A4E79" w14:textId="29F8635D" w:rsidR="00016767" w:rsidRDefault="00016767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</w:rPr>
          </w:pPr>
          <w:hyperlink w:anchor="_Toc133918226" w:history="1">
            <w:r w:rsidRPr="00217CD5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Components and Functions to be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_Toc133918226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2AD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r w:rsidR="00044577">
            <w:rPr>
              <w:noProof/>
            </w:rPr>
            <w:br/>
            <w:t>2.2      Components and functions not to be tested</w:t>
          </w:r>
          <w:r w:rsidR="00044577" w:rsidRPr="00044577">
            <w:rPr>
              <w:noProof/>
              <w:webHidden/>
            </w:rPr>
            <w:tab/>
          </w:r>
          <w:r w:rsidR="00AB45A8">
            <w:rPr>
              <w:noProof/>
              <w:webHidden/>
            </w:rPr>
            <w:t>4</w:t>
          </w:r>
        </w:p>
        <w:p w14:paraId="12616581" w14:textId="1C8851B1" w:rsidR="00016767" w:rsidRDefault="00016767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33918227" w:history="1">
            <w:r w:rsidRPr="00217CD5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 w:rsidR="00CE5CC7">
              <w:rPr>
                <w:noProof/>
                <w:webHidden/>
              </w:rPr>
              <w:t>5</w:t>
            </w:r>
          </w:hyperlink>
        </w:p>
        <w:p w14:paraId="3D7FCEEB" w14:textId="475E3351" w:rsidR="00016767" w:rsidRDefault="00016767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</w:rPr>
          </w:pPr>
          <w:hyperlink w:anchor="_Toc133918228" w:history="1">
            <w:r w:rsidRPr="00217CD5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Key Project Resources</w:t>
            </w:r>
            <w:r>
              <w:rPr>
                <w:noProof/>
                <w:webHidden/>
              </w:rPr>
              <w:tab/>
            </w:r>
            <w:r w:rsidR="00CE5CC7">
              <w:rPr>
                <w:noProof/>
                <w:webHidden/>
              </w:rPr>
              <w:t>5</w:t>
            </w:r>
          </w:hyperlink>
        </w:p>
        <w:p w14:paraId="6B31EB07" w14:textId="47A1358B" w:rsidR="00016767" w:rsidRDefault="00016767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</w:rPr>
          </w:pPr>
          <w:hyperlink w:anchor="_Toc133918229" w:history="1">
            <w:r w:rsidRPr="00217CD5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Test Team</w:t>
            </w:r>
            <w:r>
              <w:rPr>
                <w:noProof/>
                <w:webHidden/>
              </w:rPr>
              <w:tab/>
            </w:r>
            <w:r w:rsidR="00CE5CC7">
              <w:rPr>
                <w:noProof/>
                <w:webHidden/>
              </w:rPr>
              <w:t>5</w:t>
            </w:r>
          </w:hyperlink>
        </w:p>
        <w:p w14:paraId="75126DB1" w14:textId="42287010" w:rsidR="00016767" w:rsidRDefault="00016767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</w:rPr>
          </w:pPr>
          <w:hyperlink w:anchor="_Toc133918230" w:history="1">
            <w:r w:rsidRPr="00217CD5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Test Environment</w:t>
            </w:r>
            <w:r>
              <w:rPr>
                <w:noProof/>
                <w:webHidden/>
              </w:rPr>
              <w:tab/>
            </w:r>
            <w:r w:rsidR="00CE5CC7">
              <w:rPr>
                <w:noProof/>
                <w:webHidden/>
              </w:rPr>
              <w:t>6</w:t>
            </w:r>
          </w:hyperlink>
        </w:p>
        <w:p w14:paraId="5F070CC5" w14:textId="0E125B82" w:rsidR="00016767" w:rsidRDefault="00016767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</w:rPr>
          </w:pPr>
          <w:hyperlink w:anchor="_Toc133918231" w:history="1">
            <w:r w:rsidRPr="00217CD5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Test tools</w:t>
            </w:r>
            <w:r>
              <w:rPr>
                <w:noProof/>
                <w:webHidden/>
              </w:rPr>
              <w:tab/>
            </w:r>
            <w:r w:rsidR="00CE5CC7">
              <w:rPr>
                <w:noProof/>
                <w:webHidden/>
              </w:rPr>
              <w:t>6</w:t>
            </w:r>
          </w:hyperlink>
        </w:p>
        <w:p w14:paraId="2C81C9F1" w14:textId="3DA93884" w:rsidR="00016767" w:rsidRDefault="00016767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33918232" w:history="1">
            <w:r w:rsidRPr="00217CD5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Test Documentation and Deliverables</w:t>
            </w:r>
            <w:r>
              <w:rPr>
                <w:noProof/>
                <w:webHidden/>
              </w:rPr>
              <w:tab/>
            </w:r>
            <w:r w:rsidR="00CE5CC7">
              <w:rPr>
                <w:noProof/>
                <w:webHidden/>
              </w:rPr>
              <w:t>7</w:t>
            </w:r>
          </w:hyperlink>
        </w:p>
        <w:p w14:paraId="0A2CFD5E" w14:textId="6EC1AB2C" w:rsidR="00016767" w:rsidRDefault="00016767">
          <w:pPr>
            <w:pStyle w:val="TOC1"/>
            <w:tabs>
              <w:tab w:val="left" w:pos="400"/>
              <w:tab w:val="right" w:leader="dot" w:pos="934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color w:val="auto"/>
              <w:sz w:val="22"/>
              <w:szCs w:val="22"/>
            </w:rPr>
          </w:pPr>
          <w:hyperlink w:anchor="_Toc133918233" w:history="1">
            <w:r w:rsidRPr="00217CD5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Test Strategy</w:t>
            </w:r>
            <w:r>
              <w:rPr>
                <w:noProof/>
                <w:webHidden/>
              </w:rPr>
              <w:tab/>
            </w:r>
            <w:r w:rsidR="00CE5CC7">
              <w:rPr>
                <w:noProof/>
                <w:webHidden/>
              </w:rPr>
              <w:t>7</w:t>
            </w:r>
          </w:hyperlink>
        </w:p>
        <w:p w14:paraId="7B00B851" w14:textId="5FE83FFE" w:rsidR="00016767" w:rsidRDefault="00016767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</w:rPr>
          </w:pPr>
          <w:hyperlink w:anchor="_Toc133918234" w:history="1">
            <w:r w:rsidRPr="00217CD5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Entry Criteria</w:t>
            </w:r>
            <w:r>
              <w:rPr>
                <w:noProof/>
                <w:webHidden/>
              </w:rPr>
              <w:tab/>
            </w:r>
            <w:r w:rsidR="00CE5CC7">
              <w:rPr>
                <w:noProof/>
                <w:webHidden/>
              </w:rPr>
              <w:t>7</w:t>
            </w:r>
          </w:hyperlink>
        </w:p>
        <w:p w14:paraId="65ABEBF7" w14:textId="54085697" w:rsidR="00016767" w:rsidRDefault="00016767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</w:rPr>
          </w:pPr>
          <w:hyperlink w:anchor="_Toc133918235" w:history="1">
            <w:r w:rsidRPr="00217CD5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Test Methods</w:t>
            </w:r>
            <w:r>
              <w:rPr>
                <w:noProof/>
                <w:webHidden/>
              </w:rPr>
              <w:tab/>
            </w:r>
            <w:r w:rsidR="00CE5CC7">
              <w:rPr>
                <w:noProof/>
                <w:webHidden/>
              </w:rPr>
              <w:t>7</w:t>
            </w:r>
          </w:hyperlink>
        </w:p>
        <w:p w14:paraId="0F885C58" w14:textId="06C8DAFF" w:rsidR="00016767" w:rsidRDefault="00016767">
          <w:pPr>
            <w:pStyle w:val="TOC2"/>
            <w:tabs>
              <w:tab w:val="left" w:pos="800"/>
              <w:tab w:val="right" w:leader="dot" w:pos="93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</w:rPr>
          </w:pPr>
          <w:hyperlink w:anchor="_Toc133918236" w:history="1">
            <w:r w:rsidRPr="00217CD5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</w:rPr>
              <w:tab/>
            </w:r>
            <w:r w:rsidRPr="00217CD5">
              <w:rPr>
                <w:rStyle w:val="Hyperlink"/>
                <w:noProof/>
              </w:rPr>
              <w:t>Test Types</w:t>
            </w:r>
            <w:r>
              <w:rPr>
                <w:noProof/>
                <w:webHidden/>
              </w:rPr>
              <w:tab/>
            </w:r>
            <w:r w:rsidR="00132829">
              <w:rPr>
                <w:noProof/>
                <w:webHidden/>
              </w:rPr>
              <w:t>8</w:t>
            </w:r>
          </w:hyperlink>
        </w:p>
        <w:p w14:paraId="235AC44F" w14:textId="7D4B47E0" w:rsidR="14D0B138" w:rsidRDefault="14D0B138" w:rsidP="14D0B138">
          <w:pPr>
            <w:pStyle w:val="TOC1"/>
            <w:tabs>
              <w:tab w:val="right" w:leader="dot" w:pos="9915"/>
            </w:tabs>
            <w:rPr>
              <w:rStyle w:val="Hyperlink"/>
            </w:rPr>
          </w:pPr>
          <w:r w:rsidRPr="00390373">
            <w:rPr>
              <w:color w:val="auto"/>
            </w:rPr>
            <w:fldChar w:fldCharType="end"/>
          </w:r>
        </w:p>
      </w:sdtContent>
    </w:sdt>
    <w:p w14:paraId="4E6D1875" w14:textId="534CAC03" w:rsidR="14D0B138" w:rsidRDefault="14D0B138" w:rsidP="14D0B138">
      <w:pPr>
        <w:pStyle w:val="BodyText"/>
      </w:pPr>
    </w:p>
    <w:p w14:paraId="54E9C8D8" w14:textId="4127AAD0" w:rsidR="14D0B138" w:rsidRDefault="14D0B138" w:rsidP="14D0B138">
      <w:pPr>
        <w:pStyle w:val="BodyText"/>
      </w:pPr>
    </w:p>
    <w:p w14:paraId="47D6A8DB" w14:textId="38829E8D" w:rsidR="14D0B138" w:rsidRDefault="14D0B138" w:rsidP="14D0B138">
      <w:pPr>
        <w:pStyle w:val="BodyText"/>
      </w:pPr>
    </w:p>
    <w:p w14:paraId="2D23965C" w14:textId="3C15E99B" w:rsidR="00222DC3" w:rsidRPr="00114D08" w:rsidRDefault="00222DC3" w:rsidP="00FD6F42">
      <w:pPr>
        <w:pStyle w:val="BodyText"/>
      </w:pPr>
    </w:p>
    <w:p w14:paraId="3A7299AF" w14:textId="4E493CA2" w:rsidR="136FC13B" w:rsidRDefault="136FC13B">
      <w:r>
        <w:br w:type="page"/>
      </w:r>
    </w:p>
    <w:bookmarkEnd w:id="1"/>
    <w:bookmarkEnd w:id="2"/>
    <w:bookmarkEnd w:id="3"/>
    <w:bookmarkEnd w:id="4"/>
    <w:p w14:paraId="458C5426" w14:textId="00F63ADF" w:rsidR="004475F7" w:rsidRPr="00A81590" w:rsidRDefault="004475F7" w:rsidP="136FC13B">
      <w:pPr>
        <w:pStyle w:val="NoteStyle"/>
        <w:numPr>
          <w:ilvl w:val="0"/>
          <w:numId w:val="0"/>
        </w:numPr>
      </w:pPr>
    </w:p>
    <w:p w14:paraId="7573FC41" w14:textId="01776281" w:rsidR="42FC5D66" w:rsidRDefault="56CFABD8">
      <w:pPr>
        <w:pStyle w:val="Heading1"/>
        <w:rPr>
          <w:rFonts w:eastAsia="Arial Black" w:cs="Arial Black"/>
        </w:rPr>
      </w:pPr>
      <w:bookmarkStart w:id="5" w:name="_Toc133918224"/>
      <w:r w:rsidRPr="14D0B138">
        <w:rPr>
          <w:rFonts w:eastAsia="Arial Black" w:cs="Arial Black"/>
        </w:rPr>
        <w:t>Introduction</w:t>
      </w:r>
      <w:bookmarkEnd w:id="5"/>
    </w:p>
    <w:p w14:paraId="07AA69B0" w14:textId="14F90F27" w:rsidR="136FC13B" w:rsidRDefault="136FC13B" w:rsidP="136FC13B">
      <w:pPr>
        <w:pStyle w:val="BodyText"/>
        <w:jc w:val="both"/>
      </w:pPr>
    </w:p>
    <w:p w14:paraId="75939B4F" w14:textId="0CEBE5FD" w:rsidR="00EB11D6" w:rsidRDefault="00EB11D6" w:rsidP="005204B1">
      <w:pPr>
        <w:widowControl/>
        <w:spacing w:before="120" w:line="240" w:lineRule="auto"/>
        <w:jc w:val="both"/>
        <w:rPr>
          <w:rFonts w:ascii="Arial" w:hAnsi="Arial" w:cs="Arial"/>
        </w:rPr>
      </w:pPr>
      <w:bookmarkStart w:id="6" w:name="_Toc486230840"/>
      <w:bookmarkStart w:id="7" w:name="_Toc486231125"/>
      <w:bookmarkStart w:id="8" w:name="_Toc496694886"/>
      <w:bookmarkStart w:id="9" w:name="_Toc496697296"/>
      <w:r>
        <w:rPr>
          <w:rFonts w:ascii="Arial" w:hAnsi="Arial" w:cs="Arial"/>
        </w:rPr>
        <w:t>This document describes the approach and methodologies used by the testing team to plan, organize and perform the testing</w:t>
      </w:r>
      <w:r w:rsidR="00930BB0">
        <w:rPr>
          <w:rFonts w:ascii="Arial" w:hAnsi="Arial" w:cs="Arial"/>
        </w:rPr>
        <w:t xml:space="preserve"> on Pro</w:t>
      </w:r>
      <w:r w:rsidR="00EC20E2">
        <w:rPr>
          <w:rFonts w:ascii="Arial" w:hAnsi="Arial" w:cs="Arial"/>
        </w:rPr>
        <w:t>-</w:t>
      </w:r>
      <w:r w:rsidR="00930BB0">
        <w:rPr>
          <w:rFonts w:ascii="Arial" w:hAnsi="Arial" w:cs="Arial"/>
        </w:rPr>
        <w:t>Data web application</w:t>
      </w:r>
      <w:r>
        <w:rPr>
          <w:rFonts w:ascii="Arial" w:hAnsi="Arial" w:cs="Arial"/>
        </w:rPr>
        <w:t>.</w:t>
      </w:r>
    </w:p>
    <w:p w14:paraId="5BF09D99" w14:textId="657442F6" w:rsidR="00EB11D6" w:rsidRDefault="00EB11D6" w:rsidP="005204B1">
      <w:pPr>
        <w:widowControl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document can be used as a master test plan for preliminary testing </w:t>
      </w:r>
      <w:r w:rsidR="00D36283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regression testing for each iteration of the sprint based on the decomposed testing parts provided below.</w:t>
      </w:r>
    </w:p>
    <w:p w14:paraId="63CBB6CA" w14:textId="6C4E94D6" w:rsidR="00EB11D6" w:rsidRDefault="00EB11D6" w:rsidP="005204B1">
      <w:pPr>
        <w:widowControl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QA process in the project is performed </w:t>
      </w:r>
      <w:r w:rsidR="00D36283">
        <w:rPr>
          <w:rFonts w:ascii="Arial" w:hAnsi="Arial" w:cs="Arial"/>
        </w:rPr>
        <w:t>over</w:t>
      </w:r>
      <w:r>
        <w:rPr>
          <w:rFonts w:ascii="Arial" w:hAnsi="Arial" w:cs="Arial"/>
        </w:rPr>
        <w:t xml:space="preserve"> four major test items:</w:t>
      </w:r>
    </w:p>
    <w:p w14:paraId="3054C4F0" w14:textId="77777777" w:rsidR="00EB11D6" w:rsidRPr="00EB11D6" w:rsidRDefault="00EB11D6" w:rsidP="00EB11D6">
      <w:pPr>
        <w:pStyle w:val="BodyText"/>
        <w:jc w:val="both"/>
        <w:rPr>
          <w:rFonts w:asciiTheme="minorBidi" w:hAnsiTheme="minorBidi" w:cstheme="minorBidi"/>
        </w:rPr>
      </w:pPr>
    </w:p>
    <w:p w14:paraId="3F13FCA3" w14:textId="0034F514" w:rsidR="00EB11D6" w:rsidRDefault="00D36283" w:rsidP="00EB11D6">
      <w:pPr>
        <w:pStyle w:val="BodyText"/>
        <w:rPr>
          <w:rFonts w:asciiTheme="minorBidi" w:hAnsiTheme="minorBidi" w:cstheme="minorBidi"/>
          <w:b/>
          <w:bCs/>
          <w:lang w:val="ru-RU" w:eastAsia="ru-RU"/>
        </w:rPr>
      </w:pPr>
      <w:r>
        <w:rPr>
          <w:rFonts w:asciiTheme="minorBidi" w:hAnsiTheme="minorBidi" w:cstheme="minorBidi"/>
          <w:b/>
          <w:bCs/>
          <w:lang w:eastAsia="ru-RU"/>
        </w:rPr>
        <w:t>Test Item</w:t>
      </w:r>
      <w:r w:rsidR="00EB11D6" w:rsidRPr="00EB11D6">
        <w:rPr>
          <w:rFonts w:asciiTheme="minorBidi" w:hAnsiTheme="minorBidi" w:cstheme="minorBidi"/>
          <w:b/>
          <w:bCs/>
          <w:lang w:eastAsia="ru-RU"/>
        </w:rPr>
        <w:t>s</w:t>
      </w:r>
      <w:r w:rsidR="00EB11D6" w:rsidRPr="00EB11D6">
        <w:rPr>
          <w:rFonts w:asciiTheme="minorBidi" w:hAnsiTheme="minorBidi" w:cstheme="minorBidi"/>
          <w:b/>
          <w:bCs/>
          <w:lang w:val="ru-RU" w:eastAsia="ru-RU"/>
        </w:rPr>
        <w:t>:</w:t>
      </w:r>
    </w:p>
    <w:p w14:paraId="53A13BF8" w14:textId="228A2B85" w:rsidR="00D36283" w:rsidRPr="00CE6E6D" w:rsidRDefault="00930BB0">
      <w:pPr>
        <w:pStyle w:val="BodyText"/>
        <w:numPr>
          <w:ilvl w:val="0"/>
          <w:numId w:val="21"/>
        </w:numPr>
        <w:rPr>
          <w:rFonts w:asciiTheme="minorBidi" w:hAnsiTheme="minorBidi" w:cstheme="minorBidi"/>
          <w:lang w:eastAsia="ru-RU"/>
        </w:rPr>
      </w:pPr>
      <w:r>
        <w:rPr>
          <w:rFonts w:asciiTheme="minorBidi" w:hAnsiTheme="minorBidi" w:cstheme="minorBidi"/>
          <w:lang w:eastAsia="ru-RU"/>
        </w:rPr>
        <w:t>Pro</w:t>
      </w:r>
      <w:r w:rsidR="00311A26">
        <w:rPr>
          <w:rFonts w:asciiTheme="minorBidi" w:hAnsiTheme="minorBidi" w:cstheme="minorBidi"/>
          <w:lang w:eastAsia="ru-RU"/>
        </w:rPr>
        <w:t>-</w:t>
      </w:r>
      <w:r>
        <w:rPr>
          <w:rFonts w:asciiTheme="minorBidi" w:hAnsiTheme="minorBidi" w:cstheme="minorBidi"/>
          <w:lang w:eastAsia="ru-RU"/>
        </w:rPr>
        <w:t>Data</w:t>
      </w:r>
      <w:r w:rsidR="00311A26">
        <w:rPr>
          <w:rFonts w:asciiTheme="minorBidi" w:hAnsiTheme="minorBidi" w:cstheme="minorBidi"/>
          <w:lang w:eastAsia="ru-RU"/>
        </w:rPr>
        <w:t xml:space="preserve"> Control Panel</w:t>
      </w:r>
      <w:r w:rsidR="00D36283" w:rsidRPr="00CE6E6D">
        <w:rPr>
          <w:rFonts w:asciiTheme="minorBidi" w:hAnsiTheme="minorBidi" w:cstheme="minorBidi"/>
          <w:lang w:eastAsia="ru-RU"/>
        </w:rPr>
        <w:t xml:space="preserve"> - web application</w:t>
      </w:r>
    </w:p>
    <w:p w14:paraId="187EBC5F" w14:textId="77777777" w:rsidR="004475F7" w:rsidRPr="00A81590" w:rsidRDefault="1AC68EBA">
      <w:pPr>
        <w:pStyle w:val="Heading1"/>
      </w:pPr>
      <w:bookmarkStart w:id="10" w:name="_2._Scope_of_work"/>
      <w:bookmarkStart w:id="11" w:name="_Toc49840074"/>
      <w:bookmarkStart w:id="12" w:name="_Toc97981741"/>
      <w:bookmarkStart w:id="13" w:name="_Toc98940510"/>
      <w:bookmarkStart w:id="14" w:name="_Toc594108837"/>
      <w:bookmarkStart w:id="15" w:name="_Toc133918225"/>
      <w:bookmarkEnd w:id="6"/>
      <w:bookmarkEnd w:id="7"/>
      <w:bookmarkEnd w:id="8"/>
      <w:bookmarkEnd w:id="9"/>
      <w:bookmarkEnd w:id="10"/>
      <w:r>
        <w:t>Scope of Work</w:t>
      </w:r>
      <w:bookmarkEnd w:id="11"/>
      <w:bookmarkEnd w:id="12"/>
      <w:bookmarkEnd w:id="13"/>
      <w:bookmarkEnd w:id="14"/>
      <w:bookmarkEnd w:id="15"/>
    </w:p>
    <w:p w14:paraId="510D3698" w14:textId="77777777" w:rsidR="004475F7" w:rsidRDefault="1AC68EBA">
      <w:pPr>
        <w:pStyle w:val="Heading2"/>
        <w:rPr>
          <w:color w:val="FFD790" w:themeColor="accent2" w:themeTint="99"/>
        </w:rPr>
      </w:pPr>
      <w:bookmarkStart w:id="16" w:name="_Toc49840075"/>
      <w:bookmarkStart w:id="17" w:name="_Toc97981742"/>
      <w:bookmarkStart w:id="18" w:name="_Toc98940511"/>
      <w:bookmarkStart w:id="19" w:name="_Toc312552767"/>
      <w:bookmarkStart w:id="20" w:name="_Toc133918226"/>
      <w:r w:rsidRPr="00606B82">
        <w:rPr>
          <w:color w:val="FFD790" w:themeColor="accent2" w:themeTint="99"/>
        </w:rPr>
        <w:t>Components and Functions to be Tested</w:t>
      </w:r>
      <w:bookmarkEnd w:id="16"/>
      <w:bookmarkEnd w:id="17"/>
      <w:bookmarkEnd w:id="18"/>
      <w:bookmarkEnd w:id="19"/>
      <w:bookmarkEnd w:id="20"/>
    </w:p>
    <w:p w14:paraId="558E1485" w14:textId="5B07C537" w:rsidR="00DB11C2" w:rsidRPr="00DB11C2" w:rsidRDefault="00DB11C2">
      <w:pPr>
        <w:pStyle w:val="BodyText"/>
        <w:numPr>
          <w:ilvl w:val="0"/>
          <w:numId w:val="22"/>
        </w:numPr>
        <w:rPr>
          <w:rFonts w:ascii="Arial" w:hAnsi="Arial" w:cs="Arial"/>
          <w:sz w:val="16"/>
          <w:szCs w:val="16"/>
        </w:rPr>
      </w:pPr>
      <w:r w:rsidRPr="00DB11C2">
        <w:rPr>
          <w:rFonts w:ascii="Arial" w:hAnsi="Arial" w:cs="Arial"/>
          <w:sz w:val="16"/>
          <w:szCs w:val="16"/>
        </w:rPr>
        <w:t xml:space="preserve">Test Item: </w:t>
      </w:r>
      <w:r w:rsidR="00930BB0">
        <w:rPr>
          <w:rFonts w:ascii="Arial" w:hAnsi="Arial" w:cs="Arial"/>
          <w:b/>
          <w:bCs/>
          <w:sz w:val="16"/>
          <w:szCs w:val="16"/>
        </w:rPr>
        <w:t>Pro</w:t>
      </w:r>
      <w:r w:rsidR="00CE6E6D">
        <w:rPr>
          <w:rFonts w:ascii="Arial" w:hAnsi="Arial" w:cs="Arial"/>
          <w:b/>
          <w:bCs/>
          <w:sz w:val="16"/>
          <w:szCs w:val="16"/>
        </w:rPr>
        <w:t>-</w:t>
      </w:r>
      <w:r w:rsidR="00930BB0">
        <w:rPr>
          <w:rFonts w:ascii="Arial" w:hAnsi="Arial" w:cs="Arial"/>
          <w:b/>
          <w:bCs/>
          <w:sz w:val="16"/>
          <w:szCs w:val="16"/>
        </w:rPr>
        <w:t>Data</w:t>
      </w:r>
      <w:r w:rsidRPr="00DB11C2">
        <w:rPr>
          <w:rFonts w:ascii="Arial" w:hAnsi="Arial" w:cs="Arial"/>
          <w:b/>
          <w:bCs/>
          <w:sz w:val="16"/>
          <w:szCs w:val="16"/>
        </w:rPr>
        <w:t xml:space="preserve"> web application</w:t>
      </w:r>
    </w:p>
    <w:p w14:paraId="6E2BB588" w14:textId="16058314" w:rsidR="0068639A" w:rsidRPr="00DB11C2" w:rsidRDefault="0068639A" w:rsidP="00DB11C2">
      <w:pPr>
        <w:pStyle w:val="BodyText"/>
        <w:ind w:left="450"/>
        <w:rPr>
          <w:rFonts w:ascii="Arial" w:hAnsi="Arial" w:cs="Arial"/>
          <w:sz w:val="16"/>
          <w:szCs w:val="16"/>
        </w:rPr>
      </w:pPr>
      <w:r w:rsidRPr="00DB11C2">
        <w:rPr>
          <w:rFonts w:ascii="Arial" w:hAnsi="Arial" w:cs="Arial"/>
          <w:sz w:val="16"/>
          <w:szCs w:val="16"/>
        </w:rPr>
        <w:t>***Note: Component refers to</w:t>
      </w:r>
      <w:r w:rsidR="0094270A">
        <w:rPr>
          <w:rFonts w:ascii="Arial" w:hAnsi="Arial" w:cs="Arial"/>
          <w:sz w:val="16"/>
          <w:szCs w:val="16"/>
        </w:rPr>
        <w:t xml:space="preserve"> </w:t>
      </w:r>
      <w:r w:rsidR="00543626">
        <w:rPr>
          <w:rFonts w:ascii="Arial" w:hAnsi="Arial" w:cs="Arial"/>
          <w:sz w:val="16"/>
          <w:szCs w:val="16"/>
        </w:rPr>
        <w:t>Pro-Data Control Panel</w:t>
      </w:r>
      <w:r w:rsidRPr="00DB11C2">
        <w:rPr>
          <w:rFonts w:ascii="Arial" w:hAnsi="Arial" w:cs="Arial"/>
          <w:sz w:val="16"/>
          <w:szCs w:val="16"/>
        </w:rPr>
        <w:t xml:space="preserve"> module - Function refers to </w:t>
      </w:r>
      <w:r w:rsidR="00F468AF" w:rsidRPr="00DB11C2">
        <w:rPr>
          <w:rFonts w:ascii="Arial" w:hAnsi="Arial" w:cs="Arial"/>
          <w:sz w:val="16"/>
          <w:szCs w:val="16"/>
        </w:rPr>
        <w:t xml:space="preserve">each </w:t>
      </w:r>
      <w:r w:rsidR="00002F7F">
        <w:rPr>
          <w:rFonts w:ascii="Arial" w:hAnsi="Arial" w:cs="Arial"/>
          <w:sz w:val="16"/>
          <w:szCs w:val="16"/>
        </w:rPr>
        <w:t>Pro-Data</w:t>
      </w:r>
      <w:r w:rsidR="00F468AF" w:rsidRPr="00DB11C2">
        <w:rPr>
          <w:rFonts w:ascii="Arial" w:hAnsi="Arial" w:cs="Arial"/>
          <w:sz w:val="16"/>
          <w:szCs w:val="16"/>
        </w:rPr>
        <w:t xml:space="preserve"> module</w:t>
      </w:r>
      <w:r w:rsidRPr="00DB11C2">
        <w:rPr>
          <w:rFonts w:ascii="Arial" w:hAnsi="Arial" w:cs="Arial"/>
          <w:sz w:val="16"/>
          <w:szCs w:val="16"/>
        </w:rPr>
        <w:t xml:space="preserve"> </w:t>
      </w:r>
      <w:r w:rsidR="00F468AF" w:rsidRPr="00DB11C2">
        <w:rPr>
          <w:rFonts w:ascii="Arial" w:hAnsi="Arial" w:cs="Arial"/>
          <w:sz w:val="16"/>
          <w:szCs w:val="16"/>
        </w:rPr>
        <w:t>sub-</w:t>
      </w:r>
      <w:r w:rsidRPr="00DB11C2">
        <w:rPr>
          <w:rFonts w:ascii="Arial" w:hAnsi="Arial" w:cs="Arial"/>
          <w:sz w:val="16"/>
          <w:szCs w:val="16"/>
        </w:rPr>
        <w:t xml:space="preserve">page </w:t>
      </w:r>
    </w:p>
    <w:p w14:paraId="04FB9D75" w14:textId="77777777" w:rsidR="0068639A" w:rsidRPr="0068639A" w:rsidRDefault="0068639A" w:rsidP="0068639A">
      <w:pPr>
        <w:pStyle w:val="BodyText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48"/>
        <w:gridCol w:w="2970"/>
        <w:gridCol w:w="4050"/>
        <w:gridCol w:w="1905"/>
      </w:tblGrid>
      <w:tr w:rsidR="0068639A" w14:paraId="2F0B2CF5" w14:textId="14BD4759" w:rsidTr="009D0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62B26DEB" w14:textId="637ED399" w:rsidR="0068639A" w:rsidRPr="00780A7C" w:rsidRDefault="0068639A" w:rsidP="0068639A">
            <w:pPr>
              <w:widowControl/>
              <w:spacing w:line="240" w:lineRule="auto"/>
              <w:rPr>
                <w:rFonts w:ascii="Arial" w:hAnsi="Arial" w:cs="Arial"/>
              </w:rPr>
            </w:pPr>
            <w:r w:rsidRPr="00780A7C">
              <w:rPr>
                <w:rFonts w:ascii="Arial" w:hAnsi="Arial" w:cs="Arial"/>
              </w:rPr>
              <w:t># ID</w:t>
            </w:r>
          </w:p>
        </w:tc>
        <w:tc>
          <w:tcPr>
            <w:tcW w:w="2970" w:type="dxa"/>
            <w:hideMark/>
          </w:tcPr>
          <w:p w14:paraId="722FCE53" w14:textId="2F5CE7FD" w:rsidR="0068639A" w:rsidRPr="00780A7C" w:rsidRDefault="006863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0A7C">
              <w:rPr>
                <w:rFonts w:ascii="Arial" w:hAnsi="Arial" w:cs="Arial"/>
              </w:rPr>
              <w:t>Component name</w:t>
            </w:r>
          </w:p>
        </w:tc>
        <w:tc>
          <w:tcPr>
            <w:tcW w:w="4050" w:type="dxa"/>
          </w:tcPr>
          <w:p w14:paraId="3C66DBDA" w14:textId="3AC06649" w:rsidR="0068639A" w:rsidRPr="00780A7C" w:rsidRDefault="006863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0A7C">
              <w:rPr>
                <w:rFonts w:ascii="Arial" w:hAnsi="Arial" w:cs="Arial"/>
              </w:rPr>
              <w:t>Function name</w:t>
            </w:r>
          </w:p>
        </w:tc>
        <w:tc>
          <w:tcPr>
            <w:tcW w:w="1905" w:type="dxa"/>
          </w:tcPr>
          <w:p w14:paraId="7622B24C" w14:textId="2ABC1ACB" w:rsidR="009F48A9" w:rsidRDefault="009F4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 xml:space="preserve">Test </w:t>
            </w:r>
            <w:r w:rsidR="0054757C">
              <w:rPr>
                <w:rFonts w:ascii="Arial" w:hAnsi="Arial" w:cs="Arial"/>
              </w:rPr>
              <w:t>Suites</w:t>
            </w:r>
            <w:r w:rsidR="0068639A" w:rsidRPr="00780A7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link </w:t>
            </w:r>
          </w:p>
          <w:p w14:paraId="510D0EB7" w14:textId="7F3AB142" w:rsidR="0068639A" w:rsidRPr="00780A7C" w:rsidRDefault="009F4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</w:t>
            </w:r>
            <w:r w:rsidR="0068639A" w:rsidRPr="00780A7C">
              <w:rPr>
                <w:rFonts w:ascii="Arial" w:hAnsi="Arial" w:cs="Arial"/>
              </w:rPr>
              <w:t xml:space="preserve"> </w:t>
            </w:r>
            <w:r w:rsidR="00523FDB">
              <w:rPr>
                <w:rFonts w:ascii="Arial" w:hAnsi="Arial" w:cs="Arial"/>
              </w:rPr>
              <w:t>QASE.io</w:t>
            </w:r>
          </w:p>
        </w:tc>
      </w:tr>
      <w:tr w:rsidR="0049037A" w14:paraId="3FD2E9D5" w14:textId="32CCD910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263114D5" w14:textId="288CAEE3" w:rsidR="0049037A" w:rsidRPr="0049037A" w:rsidRDefault="0049037A" w:rsidP="000E68F5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 w:val="restart"/>
            <w:hideMark/>
          </w:tcPr>
          <w:p w14:paraId="43F8EE18" w14:textId="1E73B664" w:rsidR="0049037A" w:rsidRPr="00DE1BD0" w:rsidRDefault="0049037A" w:rsidP="00012C2F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  <w:r w:rsidR="000E68F5">
              <w:rPr>
                <w:rFonts w:ascii="Arial" w:hAnsi="Arial" w:cs="Arial"/>
              </w:rPr>
              <w:t>Login</w:t>
            </w:r>
          </w:p>
        </w:tc>
        <w:tc>
          <w:tcPr>
            <w:tcW w:w="4050" w:type="dxa"/>
          </w:tcPr>
          <w:p w14:paraId="77AFFF25" w14:textId="1C58E036" w:rsidR="0049037A" w:rsidRPr="00DE1BD0" w:rsidRDefault="000E68F5" w:rsidP="000E68F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Login</w:t>
            </w:r>
          </w:p>
        </w:tc>
        <w:tc>
          <w:tcPr>
            <w:tcW w:w="1905" w:type="dxa"/>
          </w:tcPr>
          <w:p w14:paraId="35DC2175" w14:textId="05232F3B" w:rsidR="0049037A" w:rsidRPr="00DE1BD0" w:rsidRDefault="003317B9" w:rsidP="000E68F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2" w:history="1">
              <w:hyperlink r:id="rId13" w:history="1">
                <w:r w:rsidRPr="003317B9">
                  <w:rPr>
                    <w:rStyle w:val="Hyperlink"/>
                    <w:rFonts w:ascii="Arial" w:hAnsi="Arial" w:cs="Arial"/>
                  </w:rPr>
                  <w:t>Suite-3</w:t>
                </w:r>
              </w:hyperlink>
            </w:hyperlink>
          </w:p>
        </w:tc>
      </w:tr>
      <w:tr w:rsidR="0049037A" w14:paraId="74E9D1D6" w14:textId="58FC5873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1961656D" w14:textId="381DFB48" w:rsidR="0049037A" w:rsidRPr="0049037A" w:rsidRDefault="0049037A" w:rsidP="000E68F5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487CC04B" w14:textId="7F1E6E98" w:rsidR="0049037A" w:rsidRPr="00DE1BD0" w:rsidRDefault="0049037A" w:rsidP="000E68F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63DA1089" w14:textId="0E4F737A" w:rsidR="0049037A" w:rsidRPr="00DE1BD0" w:rsidRDefault="000E68F5" w:rsidP="000E68F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Forgot Password</w:t>
            </w:r>
          </w:p>
        </w:tc>
        <w:tc>
          <w:tcPr>
            <w:tcW w:w="1905" w:type="dxa"/>
          </w:tcPr>
          <w:p w14:paraId="3FB95307" w14:textId="4365D39E" w:rsidR="0049037A" w:rsidRPr="00DE1BD0" w:rsidRDefault="0049037A" w:rsidP="000E68F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9037A" w14:paraId="370BB0D6" w14:textId="43B305AA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492401B7" w14:textId="713DC834" w:rsidR="0049037A" w:rsidRPr="0049037A" w:rsidRDefault="0049037A" w:rsidP="000E68F5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0562B6CE" w14:textId="2078761F" w:rsidR="0049037A" w:rsidRPr="00DE1BD0" w:rsidRDefault="0049037A" w:rsidP="000E68F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45ED2798" w14:textId="2EEE18A1" w:rsidR="0049037A" w:rsidRPr="00DE1BD0" w:rsidRDefault="000E68F5" w:rsidP="000E68F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Reset Password</w:t>
            </w:r>
          </w:p>
        </w:tc>
        <w:tc>
          <w:tcPr>
            <w:tcW w:w="1905" w:type="dxa"/>
          </w:tcPr>
          <w:p w14:paraId="3614CE15" w14:textId="6C4A9267" w:rsidR="0049037A" w:rsidRPr="00DE1BD0" w:rsidRDefault="0049037A" w:rsidP="000E68F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D56AD" w14:paraId="13773C28" w14:textId="1FEC8A6A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085A9BFC" w14:textId="669A6E35" w:rsidR="004D56AD" w:rsidRPr="0049037A" w:rsidRDefault="004D56AD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 w:val="restart"/>
            <w:hideMark/>
          </w:tcPr>
          <w:p w14:paraId="46F7D206" w14:textId="6B9885CA" w:rsidR="004D56AD" w:rsidRPr="00DE1BD0" w:rsidRDefault="004D56AD" w:rsidP="00C067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br/>
            </w:r>
            <w:r>
              <w:rPr>
                <w:rFonts w:ascii="Arial" w:hAnsi="Arial" w:cs="Arial"/>
              </w:rPr>
              <w:br/>
              <w:t xml:space="preserve">Services -&gt; </w:t>
            </w:r>
            <w:r>
              <w:rPr>
                <w:rFonts w:ascii="Arial" w:hAnsi="Arial" w:cs="Arial"/>
              </w:rPr>
              <w:br/>
              <w:t>Cloud Platform</w:t>
            </w:r>
          </w:p>
          <w:p w14:paraId="73E12708" w14:textId="126DA0DB" w:rsidR="004D56AD" w:rsidRPr="00DE1BD0" w:rsidRDefault="004D56AD" w:rsidP="00C067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171ECBA5" w14:textId="77219A6B" w:rsidR="004D56AD" w:rsidRPr="00DE1BD0" w:rsidRDefault="004D56AD" w:rsidP="00C067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4050" w:type="dxa"/>
          </w:tcPr>
          <w:p w14:paraId="5086D714" w14:textId="630DA7CB" w:rsidR="004D56AD" w:rsidRPr="00DE1BD0" w:rsidRDefault="004D56AD" w:rsidP="00C067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Header </w:t>
            </w:r>
          </w:p>
        </w:tc>
        <w:tc>
          <w:tcPr>
            <w:tcW w:w="1905" w:type="dxa"/>
          </w:tcPr>
          <w:p w14:paraId="5FF5FA8C" w14:textId="4D6A214C" w:rsidR="004D56AD" w:rsidRPr="00DE1BD0" w:rsidRDefault="004D56AD" w:rsidP="003317B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D56AD" w14:paraId="26FF7C46" w14:textId="7A99B65B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604B7B62" w14:textId="4D82DC37" w:rsidR="004D56AD" w:rsidRPr="0049037A" w:rsidRDefault="004D56AD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4AC948ED" w14:textId="047CE8B3" w:rsidR="004D56AD" w:rsidRPr="00DE1BD0" w:rsidRDefault="004D56AD" w:rsidP="00C067F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75F5B7AB" w14:textId="24D8E50F" w:rsidR="004D56AD" w:rsidRPr="00DE1BD0" w:rsidRDefault="004D56AD" w:rsidP="00C067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Cloud Platform Grid Table</w:t>
            </w:r>
          </w:p>
        </w:tc>
        <w:tc>
          <w:tcPr>
            <w:tcW w:w="1905" w:type="dxa"/>
            <w:vMerge w:val="restart"/>
          </w:tcPr>
          <w:p w14:paraId="299AA9D3" w14:textId="77777777" w:rsidR="004D56AD" w:rsidRDefault="004D56AD" w:rsidP="009906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6E9409A3" w14:textId="512C3FDC" w:rsidR="004D56AD" w:rsidRPr="00DE1BD0" w:rsidRDefault="004D56AD" w:rsidP="0099063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4" w:history="1">
              <w:r w:rsidRPr="003317B9">
                <w:rPr>
                  <w:rStyle w:val="Hyperlink"/>
                  <w:rFonts w:ascii="Arial" w:hAnsi="Arial" w:cs="Arial"/>
                </w:rPr>
                <w:t>Suite-1</w:t>
              </w:r>
            </w:hyperlink>
          </w:p>
        </w:tc>
      </w:tr>
      <w:tr w:rsidR="004D56AD" w14:paraId="3529EF22" w14:textId="4042AF6C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324F4A8B" w14:textId="30471893" w:rsidR="004D56AD" w:rsidRPr="0049037A" w:rsidRDefault="004D56AD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26EB8A6B" w14:textId="128BF754" w:rsidR="004D56AD" w:rsidRPr="00DE1BD0" w:rsidRDefault="004D56AD" w:rsidP="00C067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595089CA" w14:textId="1336226A" w:rsidR="004D56AD" w:rsidRPr="00DE1BD0" w:rsidRDefault="004D56AD" w:rsidP="00C067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Virtual Servers</w:t>
            </w:r>
          </w:p>
        </w:tc>
        <w:tc>
          <w:tcPr>
            <w:tcW w:w="1905" w:type="dxa"/>
            <w:vMerge/>
          </w:tcPr>
          <w:p w14:paraId="01C2F622" w14:textId="334C55FF" w:rsidR="004D56AD" w:rsidRPr="0099063C" w:rsidRDefault="004D56AD" w:rsidP="0099063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56AD" w14:paraId="67D548C2" w14:textId="2F693179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24C7B109" w14:textId="32869D24" w:rsidR="004D56AD" w:rsidRPr="0049037A" w:rsidRDefault="004D56AD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1BDF7D44" w14:textId="58D9E646" w:rsidR="004D56AD" w:rsidRPr="00DE1BD0" w:rsidRDefault="004D56AD" w:rsidP="00C067F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719BAE7F" w14:textId="02267CAB" w:rsidR="004D56AD" w:rsidRPr="00DE1BD0" w:rsidRDefault="004D56AD" w:rsidP="00C067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Load Balancer</w:t>
            </w:r>
          </w:p>
        </w:tc>
        <w:tc>
          <w:tcPr>
            <w:tcW w:w="1905" w:type="dxa"/>
          </w:tcPr>
          <w:p w14:paraId="7C82302D" w14:textId="69424E14" w:rsidR="004D56AD" w:rsidRPr="00DE1BD0" w:rsidRDefault="00500672" w:rsidP="004903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5" w:history="1">
              <w:r w:rsidRPr="00500672">
                <w:rPr>
                  <w:rStyle w:val="Hyperlink"/>
                  <w:rFonts w:ascii="Arial" w:hAnsi="Arial" w:cs="Arial"/>
                </w:rPr>
                <w:t>Suite-16</w:t>
              </w:r>
            </w:hyperlink>
          </w:p>
        </w:tc>
      </w:tr>
      <w:tr w:rsidR="004D56AD" w14:paraId="03F731B0" w14:textId="297F19DF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7C551702" w14:textId="71472A78" w:rsidR="004D56AD" w:rsidRPr="0049037A" w:rsidRDefault="004D56AD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6760B471" w14:textId="0FE5C351" w:rsidR="004D56AD" w:rsidRPr="00DE1BD0" w:rsidRDefault="004D56AD" w:rsidP="00C067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0C104CAB" w14:textId="1E9661F1" w:rsidR="004D56AD" w:rsidRPr="00DE1BD0" w:rsidRDefault="004D56AD" w:rsidP="00C067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Networks</w:t>
            </w:r>
          </w:p>
        </w:tc>
        <w:tc>
          <w:tcPr>
            <w:tcW w:w="1905" w:type="dxa"/>
          </w:tcPr>
          <w:p w14:paraId="6859E8A0" w14:textId="25665873" w:rsidR="004D56AD" w:rsidRPr="00DE1BD0" w:rsidRDefault="00D90E1B" w:rsidP="004903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6" w:history="1">
              <w:r w:rsidRPr="00D90E1B">
                <w:rPr>
                  <w:rStyle w:val="Hyperlink"/>
                  <w:rFonts w:ascii="Arial" w:hAnsi="Arial" w:cs="Arial"/>
                </w:rPr>
                <w:t>Suite-19</w:t>
              </w:r>
            </w:hyperlink>
          </w:p>
        </w:tc>
      </w:tr>
      <w:tr w:rsidR="004D56AD" w14:paraId="08134909" w14:textId="5C3E3E48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3D39F039" w14:textId="523526DE" w:rsidR="004D56AD" w:rsidRPr="0049037A" w:rsidRDefault="004D56AD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72C198E4" w14:textId="7CAD5E9A" w:rsidR="004D56AD" w:rsidRPr="00DE1BD0" w:rsidRDefault="004D56AD" w:rsidP="00C067F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5AE8292B" w14:textId="4E86D0D8" w:rsidR="004D56AD" w:rsidRPr="00DE1BD0" w:rsidRDefault="004D56AD" w:rsidP="00C067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Security Groups</w:t>
            </w:r>
          </w:p>
        </w:tc>
        <w:tc>
          <w:tcPr>
            <w:tcW w:w="1905" w:type="dxa"/>
          </w:tcPr>
          <w:p w14:paraId="17804EBC" w14:textId="77777777" w:rsidR="004D56AD" w:rsidRPr="00DE1BD0" w:rsidRDefault="004D56AD" w:rsidP="004903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D56AD" w14:paraId="2B13B466" w14:textId="30593C4B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66E58874" w14:textId="5C20F46E" w:rsidR="004D56AD" w:rsidRPr="0049037A" w:rsidRDefault="004D56AD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0EB0AE19" w14:textId="29E20172" w:rsidR="004D56AD" w:rsidRPr="00DE1BD0" w:rsidRDefault="004D56AD" w:rsidP="00C067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6A6AD359" w14:textId="01BE7953" w:rsidR="004D56AD" w:rsidRPr="00DE1BD0" w:rsidRDefault="004D56AD" w:rsidP="00C067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Disks</w:t>
            </w:r>
          </w:p>
        </w:tc>
        <w:tc>
          <w:tcPr>
            <w:tcW w:w="1905" w:type="dxa"/>
          </w:tcPr>
          <w:p w14:paraId="1F3AEFD3" w14:textId="4159B2A1" w:rsidR="004D56AD" w:rsidRPr="00DE1BD0" w:rsidRDefault="00D90E1B" w:rsidP="004903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7" w:history="1">
              <w:r w:rsidRPr="00D90E1B">
                <w:rPr>
                  <w:rStyle w:val="Hyperlink"/>
                  <w:rFonts w:ascii="Arial" w:hAnsi="Arial" w:cs="Arial"/>
                </w:rPr>
                <w:t>Suite-17</w:t>
              </w:r>
            </w:hyperlink>
          </w:p>
        </w:tc>
      </w:tr>
      <w:tr w:rsidR="004D56AD" w14:paraId="3435BE6E" w14:textId="330F3A1C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2DFC7330" w14:textId="2EFCFB9C" w:rsidR="004D56AD" w:rsidRPr="0049037A" w:rsidRDefault="004D56AD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48DBD2E0" w14:textId="488B4A91" w:rsidR="004D56AD" w:rsidRPr="00DE1BD0" w:rsidRDefault="004D56AD" w:rsidP="00C067F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6A351072" w14:textId="11BFC328" w:rsidR="004D56AD" w:rsidRPr="00DE1BD0" w:rsidRDefault="004D56AD" w:rsidP="00C067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Backups</w:t>
            </w:r>
          </w:p>
        </w:tc>
        <w:tc>
          <w:tcPr>
            <w:tcW w:w="1905" w:type="dxa"/>
          </w:tcPr>
          <w:p w14:paraId="10C4E22C" w14:textId="3E21FD0D" w:rsidR="004D56AD" w:rsidRPr="00DE1BD0" w:rsidRDefault="00D90E1B" w:rsidP="004903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8" w:history="1">
              <w:r w:rsidRPr="00D90E1B">
                <w:rPr>
                  <w:rStyle w:val="Hyperlink"/>
                  <w:rFonts w:ascii="Arial" w:hAnsi="Arial" w:cs="Arial"/>
                </w:rPr>
                <w:t>Suite-22</w:t>
              </w:r>
            </w:hyperlink>
          </w:p>
        </w:tc>
      </w:tr>
      <w:tr w:rsidR="004D56AD" w14:paraId="56CC469D" w14:textId="6C257604" w:rsidTr="0099063C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0CD760C0" w14:textId="3A4D6DB5" w:rsidR="004D56AD" w:rsidRPr="0049037A" w:rsidRDefault="004D56AD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3DA7509C" w14:textId="7E089459" w:rsidR="004D56AD" w:rsidRPr="00DE1BD0" w:rsidRDefault="004D56AD" w:rsidP="00C067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742D74F5" w14:textId="40CA31D6" w:rsidR="004D56AD" w:rsidRPr="00DE1BD0" w:rsidRDefault="004D56AD" w:rsidP="00C067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Custom Templates</w:t>
            </w:r>
          </w:p>
        </w:tc>
        <w:tc>
          <w:tcPr>
            <w:tcW w:w="1905" w:type="dxa"/>
          </w:tcPr>
          <w:p w14:paraId="0EECBE70" w14:textId="32BDD6E2" w:rsidR="004D56AD" w:rsidRPr="00DE1BD0" w:rsidRDefault="00D90E1B" w:rsidP="004903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19" w:history="1">
              <w:r w:rsidRPr="00D90E1B">
                <w:rPr>
                  <w:rStyle w:val="Hyperlink"/>
                  <w:rFonts w:ascii="Arial" w:hAnsi="Arial" w:cs="Arial"/>
                </w:rPr>
                <w:t>Suite-18</w:t>
              </w:r>
            </w:hyperlink>
          </w:p>
        </w:tc>
      </w:tr>
      <w:tr w:rsidR="0099063C" w14:paraId="68CCEA86" w14:textId="7EA4684F" w:rsidTr="004D5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00F8BD8E" w14:textId="07A3AC30" w:rsidR="0049037A" w:rsidRPr="0049037A" w:rsidRDefault="0049037A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hideMark/>
          </w:tcPr>
          <w:p w14:paraId="754178A9" w14:textId="069892F7" w:rsidR="0049037A" w:rsidRPr="00DE1BD0" w:rsidRDefault="00C067F4" w:rsidP="00C067F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Services -&gt; </w:t>
            </w:r>
            <w:r w:rsidR="00A760F8">
              <w:rPr>
                <w:rFonts w:ascii="Arial" w:hAnsi="Arial" w:cs="Arial"/>
              </w:rPr>
              <w:t>Data Storage</w:t>
            </w:r>
          </w:p>
          <w:p w14:paraId="618C9214" w14:textId="50F61A63" w:rsidR="0049037A" w:rsidRPr="00DE1BD0" w:rsidRDefault="0049037A" w:rsidP="00C067F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4050" w:type="dxa"/>
          </w:tcPr>
          <w:p w14:paraId="044290D2" w14:textId="048A52BD" w:rsidR="00A760F8" w:rsidRPr="00A760F8" w:rsidRDefault="00A760F8" w:rsidP="00C067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Object Storage</w:t>
            </w:r>
          </w:p>
        </w:tc>
        <w:tc>
          <w:tcPr>
            <w:tcW w:w="1905" w:type="dxa"/>
          </w:tcPr>
          <w:p w14:paraId="08BA6DFB" w14:textId="335AC6C0" w:rsidR="00A760F8" w:rsidRPr="00A760F8" w:rsidRDefault="00A760F8" w:rsidP="00A76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99063C" w14:paraId="3B315F08" w14:textId="541B2D7D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4BBA9AA8" w14:textId="1AC6C22A" w:rsidR="0049037A" w:rsidRPr="0049037A" w:rsidRDefault="0049037A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hideMark/>
          </w:tcPr>
          <w:p w14:paraId="3A8A4D9C" w14:textId="2546D712" w:rsidR="0049037A" w:rsidRPr="00DE1BD0" w:rsidRDefault="00A760F8" w:rsidP="00C067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Services -&gt; </w:t>
            </w:r>
            <w:r w:rsidR="00E46EEB">
              <w:rPr>
                <w:rFonts w:ascii="Arial" w:hAnsi="Arial" w:cs="Arial"/>
              </w:rPr>
              <w:t>Containers</w:t>
            </w:r>
          </w:p>
          <w:p w14:paraId="50CBF2E0" w14:textId="6634A4B1" w:rsidR="0049037A" w:rsidRPr="00DE1BD0" w:rsidRDefault="0049037A" w:rsidP="00C067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</w:t>
            </w:r>
          </w:p>
        </w:tc>
        <w:tc>
          <w:tcPr>
            <w:tcW w:w="4050" w:type="dxa"/>
          </w:tcPr>
          <w:p w14:paraId="31ACFCF0" w14:textId="696F14C1" w:rsidR="0049037A" w:rsidRPr="00DE1BD0" w:rsidRDefault="00E46EEB" w:rsidP="00C067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Managed Kubernetes</w:t>
            </w:r>
          </w:p>
        </w:tc>
        <w:tc>
          <w:tcPr>
            <w:tcW w:w="1905" w:type="dxa"/>
          </w:tcPr>
          <w:p w14:paraId="54704593" w14:textId="19E0347D" w:rsidR="0049037A" w:rsidRPr="00DE1BD0" w:rsidRDefault="004D56AD" w:rsidP="004903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20" w:history="1">
              <w:r w:rsidRPr="004D56AD">
                <w:rPr>
                  <w:rStyle w:val="Hyperlink"/>
                  <w:rFonts w:ascii="Arial" w:hAnsi="Arial" w:cs="Arial"/>
                </w:rPr>
                <w:t>Suite-15</w:t>
              </w:r>
            </w:hyperlink>
          </w:p>
        </w:tc>
      </w:tr>
      <w:tr w:rsidR="009D092B" w14:paraId="77C628C8" w14:textId="150AFCC9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5889D6FD" w14:textId="304D445C" w:rsidR="0049037A" w:rsidRPr="0049037A" w:rsidRDefault="0049037A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 w:val="restart"/>
            <w:hideMark/>
          </w:tcPr>
          <w:p w14:paraId="7AB34684" w14:textId="4FB11790" w:rsidR="0049037A" w:rsidRPr="00DE1BD0" w:rsidRDefault="0049037A" w:rsidP="00C067F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br/>
            </w:r>
            <w:r w:rsidR="00E46EEB">
              <w:rPr>
                <w:rFonts w:ascii="Arial" w:hAnsi="Arial" w:cs="Arial"/>
              </w:rPr>
              <w:t xml:space="preserve">Account -&gt; Profile </w:t>
            </w:r>
            <w:r>
              <w:rPr>
                <w:rFonts w:ascii="Arial" w:hAnsi="Arial" w:cs="Arial"/>
              </w:rPr>
              <w:t xml:space="preserve">  </w:t>
            </w:r>
          </w:p>
          <w:p w14:paraId="3B09887E" w14:textId="4AA53A0D" w:rsidR="0049037A" w:rsidRPr="00DE1BD0" w:rsidRDefault="0049037A" w:rsidP="00C067F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 </w:t>
            </w:r>
          </w:p>
        </w:tc>
        <w:tc>
          <w:tcPr>
            <w:tcW w:w="4050" w:type="dxa"/>
          </w:tcPr>
          <w:p w14:paraId="619064F0" w14:textId="39446BA2" w:rsidR="0049037A" w:rsidRPr="00DE1BD0" w:rsidRDefault="00C067F4" w:rsidP="00C067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User Settings</w:t>
            </w:r>
          </w:p>
        </w:tc>
        <w:tc>
          <w:tcPr>
            <w:tcW w:w="1905" w:type="dxa"/>
          </w:tcPr>
          <w:p w14:paraId="7B7D34AF" w14:textId="1D33C70C" w:rsidR="0049037A" w:rsidRPr="00DE1BD0" w:rsidRDefault="00D90E1B" w:rsidP="004903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21" w:history="1">
              <w:r w:rsidRPr="00D90E1B">
                <w:rPr>
                  <w:rStyle w:val="Hyperlink"/>
                  <w:rFonts w:ascii="Arial" w:hAnsi="Arial" w:cs="Arial"/>
                </w:rPr>
                <w:t>Suite-23</w:t>
              </w:r>
            </w:hyperlink>
          </w:p>
        </w:tc>
      </w:tr>
      <w:tr w:rsidR="0099063C" w14:paraId="12DA1388" w14:textId="0D5B1430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081766CA" w14:textId="1F443EB0" w:rsidR="0049037A" w:rsidRPr="0049037A" w:rsidRDefault="0049037A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04CEF6AE" w14:textId="0504EA48" w:rsidR="0049037A" w:rsidRPr="00DE1BD0" w:rsidRDefault="0049037A" w:rsidP="00C067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7A223D97" w14:textId="1A9239D4" w:rsidR="0049037A" w:rsidRPr="00DE1BD0" w:rsidRDefault="00C067F4" w:rsidP="00C067F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Management</w:t>
            </w:r>
          </w:p>
        </w:tc>
        <w:tc>
          <w:tcPr>
            <w:tcW w:w="1905" w:type="dxa"/>
          </w:tcPr>
          <w:p w14:paraId="0EA1C6FD" w14:textId="26EF5399" w:rsidR="0049037A" w:rsidRPr="00DE1BD0" w:rsidRDefault="00D90E1B" w:rsidP="004903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22" w:history="1">
              <w:r w:rsidRPr="00D90E1B">
                <w:rPr>
                  <w:rStyle w:val="Hyperlink"/>
                  <w:rFonts w:ascii="Arial" w:hAnsi="Arial" w:cs="Arial"/>
                </w:rPr>
                <w:t>Suite-24</w:t>
              </w:r>
            </w:hyperlink>
          </w:p>
        </w:tc>
      </w:tr>
      <w:tr w:rsidR="009D092B" w14:paraId="2AE5B49B" w14:textId="6F5B9892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532C0339" w14:textId="1825A16F" w:rsidR="0049037A" w:rsidRPr="0049037A" w:rsidRDefault="0049037A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5A849219" w14:textId="4DFC0054" w:rsidR="0049037A" w:rsidRPr="00DE1BD0" w:rsidRDefault="0049037A" w:rsidP="00C067F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27F90FE1" w14:textId="277DCED6" w:rsidR="0049037A" w:rsidRPr="00DE1BD0" w:rsidRDefault="00C067F4" w:rsidP="00C067F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Access Keys</w:t>
            </w:r>
          </w:p>
        </w:tc>
        <w:tc>
          <w:tcPr>
            <w:tcW w:w="1905" w:type="dxa"/>
          </w:tcPr>
          <w:p w14:paraId="18E2E183" w14:textId="2EC3D5D9" w:rsidR="0049037A" w:rsidRPr="00DE1BD0" w:rsidRDefault="0049037A" w:rsidP="004903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067F4" w14:paraId="349A438C" w14:textId="77777777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4AC447C" w14:textId="77777777" w:rsidR="00C067F4" w:rsidRPr="0049037A" w:rsidRDefault="00C067F4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 w:val="restart"/>
          </w:tcPr>
          <w:p w14:paraId="7FCBFFF7" w14:textId="6BC43FC0" w:rsidR="00C067F4" w:rsidRPr="00DE1BD0" w:rsidRDefault="00C067F4" w:rsidP="005A059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 -&gt; Project</w:t>
            </w:r>
          </w:p>
        </w:tc>
        <w:tc>
          <w:tcPr>
            <w:tcW w:w="4050" w:type="dxa"/>
          </w:tcPr>
          <w:p w14:paraId="5027AC67" w14:textId="7BDAAED3" w:rsidR="00C067F4" w:rsidRDefault="00C067F4" w:rsidP="005A059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Management</w:t>
            </w:r>
          </w:p>
        </w:tc>
        <w:tc>
          <w:tcPr>
            <w:tcW w:w="1905" w:type="dxa"/>
          </w:tcPr>
          <w:p w14:paraId="1D0DC70F" w14:textId="77777777" w:rsidR="00C067F4" w:rsidRPr="00DE1BD0" w:rsidRDefault="00C067F4" w:rsidP="004903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067F4" w14:paraId="1C71200D" w14:textId="77777777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2B7C7C38" w14:textId="77777777" w:rsidR="00C067F4" w:rsidRPr="0049037A" w:rsidRDefault="00C067F4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</w:tcPr>
          <w:p w14:paraId="61B64DB4" w14:textId="77777777" w:rsidR="00C067F4" w:rsidRPr="00DE1BD0" w:rsidRDefault="00C067F4" w:rsidP="005A059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29CFD8AB" w14:textId="34B02D7A" w:rsidR="00C067F4" w:rsidRDefault="00C067F4" w:rsidP="005A059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Distribution of resources across projects</w:t>
            </w:r>
          </w:p>
        </w:tc>
        <w:tc>
          <w:tcPr>
            <w:tcW w:w="1905" w:type="dxa"/>
          </w:tcPr>
          <w:p w14:paraId="25B7EFA4" w14:textId="77777777" w:rsidR="00C067F4" w:rsidRPr="00DE1BD0" w:rsidRDefault="00C067F4" w:rsidP="004903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428AA" w14:paraId="76B6660B" w14:textId="77777777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103C8A4C" w14:textId="77777777" w:rsidR="004428AA" w:rsidRPr="0049037A" w:rsidRDefault="004428AA" w:rsidP="00C067F4">
            <w:pPr>
              <w:pStyle w:val="ListParagraph"/>
              <w:numPr>
                <w:ilvl w:val="0"/>
                <w:numId w:val="25"/>
              </w:num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 w:val="restart"/>
          </w:tcPr>
          <w:p w14:paraId="714A40B4" w14:textId="77777777" w:rsidR="004428AA" w:rsidRDefault="004428AA" w:rsidP="005A059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7D9243DF" w14:textId="1673BDEF" w:rsidR="004428AA" w:rsidRPr="00DE1BD0" w:rsidRDefault="004428AA" w:rsidP="005A059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 -&gt; Statistics</w:t>
            </w:r>
          </w:p>
        </w:tc>
        <w:tc>
          <w:tcPr>
            <w:tcW w:w="4050" w:type="dxa"/>
          </w:tcPr>
          <w:p w14:paraId="6F42C00A" w14:textId="195E026A" w:rsidR="004428AA" w:rsidRDefault="004428AA" w:rsidP="005A059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Actions Log</w:t>
            </w:r>
          </w:p>
        </w:tc>
        <w:tc>
          <w:tcPr>
            <w:tcW w:w="1905" w:type="dxa"/>
          </w:tcPr>
          <w:p w14:paraId="6ECE2D8D" w14:textId="77777777" w:rsidR="004428AA" w:rsidRPr="00DE1BD0" w:rsidRDefault="004428AA" w:rsidP="004903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4428AA" w14:paraId="4784D69C" w14:textId="6C6640DE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  <w:hideMark/>
          </w:tcPr>
          <w:p w14:paraId="4A5571FD" w14:textId="0F3A38B9" w:rsidR="004428AA" w:rsidRPr="0049037A" w:rsidRDefault="004428AA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  <w:hideMark/>
          </w:tcPr>
          <w:p w14:paraId="4B02DA7D" w14:textId="45C7D5B3" w:rsidR="004428AA" w:rsidRPr="00DE1BD0" w:rsidRDefault="004428AA" w:rsidP="005A059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29D367A1" w14:textId="4CE34C48" w:rsidR="004428AA" w:rsidRPr="00DE1BD0" w:rsidRDefault="004428AA" w:rsidP="005A059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Consumption</w:t>
            </w:r>
          </w:p>
        </w:tc>
        <w:tc>
          <w:tcPr>
            <w:tcW w:w="1905" w:type="dxa"/>
          </w:tcPr>
          <w:p w14:paraId="2E3B6361" w14:textId="762F8C70" w:rsidR="004428AA" w:rsidRPr="00DE1BD0" w:rsidRDefault="00D90E1B" w:rsidP="004903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23" w:history="1">
              <w:r w:rsidRPr="00D90E1B">
                <w:rPr>
                  <w:rStyle w:val="Hyperlink"/>
                  <w:rFonts w:ascii="Arial" w:hAnsi="Arial" w:cs="Arial"/>
                </w:rPr>
                <w:t>Suite-25</w:t>
              </w:r>
            </w:hyperlink>
          </w:p>
        </w:tc>
      </w:tr>
      <w:tr w:rsidR="00A70675" w14:paraId="363CA379" w14:textId="77777777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716E2882" w14:textId="77777777" w:rsidR="00A70675" w:rsidRPr="0049037A" w:rsidRDefault="00A70675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 w:val="restart"/>
          </w:tcPr>
          <w:p w14:paraId="53816C0D" w14:textId="77777777" w:rsidR="00A70675" w:rsidRDefault="00A70675" w:rsidP="005A059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A14EA8E" w14:textId="59FCD4ED" w:rsidR="00A70675" w:rsidRPr="00DE1BD0" w:rsidRDefault="00A70675" w:rsidP="005A059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 -&gt; Security</w:t>
            </w:r>
          </w:p>
        </w:tc>
        <w:tc>
          <w:tcPr>
            <w:tcW w:w="4050" w:type="dxa"/>
          </w:tcPr>
          <w:p w14:paraId="7F770FA4" w14:textId="033CF4AB" w:rsidR="00A70675" w:rsidRDefault="00A70675" w:rsidP="005A059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Change Password</w:t>
            </w:r>
          </w:p>
        </w:tc>
        <w:tc>
          <w:tcPr>
            <w:tcW w:w="1905" w:type="dxa"/>
          </w:tcPr>
          <w:p w14:paraId="15A0006A" w14:textId="77777777" w:rsidR="00A70675" w:rsidRPr="00DE1BD0" w:rsidRDefault="00A70675" w:rsidP="004903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A70675" w14:paraId="629938A8" w14:textId="77777777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63D0D2DE" w14:textId="77777777" w:rsidR="00A70675" w:rsidRPr="0049037A" w:rsidRDefault="00A70675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</w:tcPr>
          <w:p w14:paraId="5D36840F" w14:textId="77777777" w:rsidR="00A70675" w:rsidRPr="00DE1BD0" w:rsidRDefault="00A70675" w:rsidP="005A059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0F75257E" w14:textId="4878849C" w:rsidR="00A70675" w:rsidRDefault="00A70675" w:rsidP="005A059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2FA</w:t>
            </w:r>
          </w:p>
        </w:tc>
        <w:tc>
          <w:tcPr>
            <w:tcW w:w="1905" w:type="dxa"/>
          </w:tcPr>
          <w:p w14:paraId="1C2C17C9" w14:textId="77777777" w:rsidR="00A70675" w:rsidRPr="00DE1BD0" w:rsidRDefault="00A70675" w:rsidP="004903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5A0596" w14:paraId="0E496BCC" w14:textId="77777777" w:rsidTr="009D09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50D4B377" w14:textId="77777777" w:rsidR="005A0596" w:rsidRPr="0049037A" w:rsidRDefault="005A0596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 w:val="restart"/>
          </w:tcPr>
          <w:p w14:paraId="6224F2DC" w14:textId="77777777" w:rsidR="005A0596" w:rsidRDefault="005A0596" w:rsidP="005A059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AF5BCAB" w14:textId="0087506C" w:rsidR="005A0596" w:rsidRPr="00DE1BD0" w:rsidRDefault="005A0596" w:rsidP="005A059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 -&gt; Notifications</w:t>
            </w:r>
          </w:p>
        </w:tc>
        <w:tc>
          <w:tcPr>
            <w:tcW w:w="4050" w:type="dxa"/>
          </w:tcPr>
          <w:p w14:paraId="105396D5" w14:textId="1E7568BB" w:rsidR="005A0596" w:rsidRDefault="005A0596" w:rsidP="005A059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Notification Settings</w:t>
            </w:r>
          </w:p>
        </w:tc>
        <w:tc>
          <w:tcPr>
            <w:tcW w:w="1905" w:type="dxa"/>
          </w:tcPr>
          <w:p w14:paraId="71CE3162" w14:textId="77777777" w:rsidR="005A0596" w:rsidRPr="00DE1BD0" w:rsidRDefault="005A0596" w:rsidP="0049037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5A0596" w14:paraId="658D5D31" w14:textId="77777777" w:rsidTr="009D09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8" w:type="dxa"/>
          </w:tcPr>
          <w:p w14:paraId="10FF9C09" w14:textId="77777777" w:rsidR="005A0596" w:rsidRPr="0049037A" w:rsidRDefault="005A0596">
            <w:pPr>
              <w:pStyle w:val="ListParagraph"/>
              <w:numPr>
                <w:ilvl w:val="0"/>
                <w:numId w:val="25"/>
              </w:numPr>
              <w:jc w:val="center"/>
              <w:rPr>
                <w:rFonts w:ascii="Arial" w:hAnsi="Arial" w:cs="Arial"/>
              </w:rPr>
            </w:pPr>
          </w:p>
        </w:tc>
        <w:tc>
          <w:tcPr>
            <w:tcW w:w="2970" w:type="dxa"/>
            <w:vMerge/>
          </w:tcPr>
          <w:p w14:paraId="3911BDD7" w14:textId="77777777" w:rsidR="005A0596" w:rsidRPr="00DE1BD0" w:rsidRDefault="005A0596" w:rsidP="005A059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050" w:type="dxa"/>
          </w:tcPr>
          <w:p w14:paraId="78ACC043" w14:textId="52304AB9" w:rsidR="005A0596" w:rsidRDefault="005A0596" w:rsidP="005A059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Notification List</w:t>
            </w:r>
          </w:p>
        </w:tc>
        <w:tc>
          <w:tcPr>
            <w:tcW w:w="1905" w:type="dxa"/>
          </w:tcPr>
          <w:p w14:paraId="1658BE68" w14:textId="77777777" w:rsidR="005A0596" w:rsidRPr="00DE1BD0" w:rsidRDefault="005A0596" w:rsidP="004903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166350A0" w14:textId="77777777" w:rsidR="00F36F28" w:rsidRDefault="00F36F28" w:rsidP="00F36F28">
      <w:pPr>
        <w:pStyle w:val="BodyText"/>
        <w:rPr>
          <w:sz w:val="16"/>
          <w:szCs w:val="16"/>
        </w:rPr>
      </w:pPr>
      <w:bookmarkStart w:id="21" w:name="_Toc486230847"/>
      <w:bookmarkStart w:id="22" w:name="_Toc486231132"/>
      <w:bookmarkStart w:id="23" w:name="_Toc496694894"/>
      <w:bookmarkStart w:id="24" w:name="_Toc496697304"/>
    </w:p>
    <w:p w14:paraId="04ED1214" w14:textId="46D97A63" w:rsidR="00F36F28" w:rsidRDefault="0012253E" w:rsidP="00F36F28">
      <w:pPr>
        <w:pStyle w:val="BodyText"/>
        <w:rPr>
          <w:sz w:val="16"/>
          <w:szCs w:val="16"/>
        </w:rPr>
      </w:pPr>
      <w:r w:rsidRPr="0068639A">
        <w:rPr>
          <w:sz w:val="16"/>
          <w:szCs w:val="16"/>
        </w:rPr>
        <w:t xml:space="preserve">***Note: </w:t>
      </w:r>
      <w:r>
        <w:rPr>
          <w:sz w:val="16"/>
          <w:szCs w:val="16"/>
        </w:rPr>
        <w:t>Not all components</w:t>
      </w:r>
      <w:r w:rsidR="0043651E">
        <w:rPr>
          <w:sz w:val="16"/>
          <w:szCs w:val="16"/>
        </w:rPr>
        <w:t xml:space="preserve"> and functions</w:t>
      </w:r>
      <w:r>
        <w:rPr>
          <w:sz w:val="16"/>
          <w:szCs w:val="16"/>
        </w:rPr>
        <w:t xml:space="preserve"> are fully covered with test cases – some of them might be in test design step</w:t>
      </w:r>
      <w:r w:rsidR="00A45A54">
        <w:rPr>
          <w:sz w:val="16"/>
          <w:szCs w:val="16"/>
        </w:rPr>
        <w:t xml:space="preserve"> or have </w:t>
      </w:r>
      <w:r w:rsidR="00DA4BEE">
        <w:rPr>
          <w:sz w:val="16"/>
          <w:szCs w:val="16"/>
        </w:rPr>
        <w:t>none</w:t>
      </w:r>
      <w:r w:rsidR="00830BC9">
        <w:rPr>
          <w:sz w:val="16"/>
          <w:szCs w:val="16"/>
        </w:rPr>
        <w:t xml:space="preserve"> </w:t>
      </w:r>
      <w:r w:rsidR="00A45A54">
        <w:rPr>
          <w:sz w:val="16"/>
          <w:szCs w:val="16"/>
        </w:rPr>
        <w:t>of it yet.</w:t>
      </w:r>
    </w:p>
    <w:p w14:paraId="053715EF" w14:textId="77777777" w:rsidR="0067552B" w:rsidRDefault="0067552B" w:rsidP="00F36F28">
      <w:pPr>
        <w:pStyle w:val="BodyText"/>
        <w:rPr>
          <w:sz w:val="16"/>
          <w:szCs w:val="16"/>
        </w:rPr>
      </w:pPr>
    </w:p>
    <w:p w14:paraId="663C7D5E" w14:textId="456A0185" w:rsidR="0067552B" w:rsidRPr="0067552B" w:rsidRDefault="0067552B">
      <w:pPr>
        <w:pStyle w:val="BodyText"/>
        <w:numPr>
          <w:ilvl w:val="0"/>
          <w:numId w:val="26"/>
        </w:numPr>
        <w:rPr>
          <w:rFonts w:ascii="Arial" w:hAnsi="Arial" w:cs="Arial"/>
          <w:sz w:val="16"/>
          <w:szCs w:val="16"/>
        </w:rPr>
      </w:pPr>
      <w:r w:rsidRPr="00DB11C2">
        <w:rPr>
          <w:rFonts w:ascii="Arial" w:hAnsi="Arial" w:cs="Arial"/>
          <w:sz w:val="16"/>
          <w:szCs w:val="16"/>
        </w:rPr>
        <w:t xml:space="preserve">Test Item: </w:t>
      </w:r>
      <w:r w:rsidR="005B1B66">
        <w:rPr>
          <w:rFonts w:ascii="Arial" w:hAnsi="Arial" w:cs="Arial"/>
          <w:b/>
          <w:bCs/>
          <w:sz w:val="16"/>
          <w:szCs w:val="16"/>
        </w:rPr>
        <w:t>Pro-Data</w:t>
      </w:r>
      <w:r w:rsidRPr="00DB11C2">
        <w:rPr>
          <w:rFonts w:ascii="Arial" w:hAnsi="Arial" w:cs="Arial"/>
          <w:b/>
          <w:bCs/>
          <w:sz w:val="16"/>
          <w:szCs w:val="16"/>
        </w:rPr>
        <w:t xml:space="preserve"> web application</w:t>
      </w:r>
      <w:r>
        <w:rPr>
          <w:rFonts w:ascii="Arial" w:hAnsi="Arial" w:cs="Arial"/>
          <w:sz w:val="16"/>
          <w:szCs w:val="16"/>
        </w:rPr>
        <w:t xml:space="preserve"> – Test flows (</w:t>
      </w:r>
      <w:proofErr w:type="spellStart"/>
      <w:r>
        <w:rPr>
          <w:rFonts w:ascii="Arial" w:hAnsi="Arial" w:cs="Arial"/>
          <w:sz w:val="16"/>
          <w:szCs w:val="16"/>
        </w:rPr>
        <w:t>i.e</w:t>
      </w:r>
      <w:proofErr w:type="spellEnd"/>
      <w:r>
        <w:rPr>
          <w:rFonts w:ascii="Arial" w:hAnsi="Arial" w:cs="Arial"/>
          <w:sz w:val="16"/>
          <w:szCs w:val="16"/>
        </w:rPr>
        <w:t xml:space="preserve"> per user, </w:t>
      </w:r>
      <w:r w:rsidR="00495560">
        <w:rPr>
          <w:rFonts w:ascii="Arial" w:hAnsi="Arial" w:cs="Arial"/>
          <w:sz w:val="16"/>
          <w:szCs w:val="16"/>
        </w:rPr>
        <w:t>location</w:t>
      </w:r>
      <w:r>
        <w:rPr>
          <w:rFonts w:ascii="Arial" w:hAnsi="Arial" w:cs="Arial"/>
          <w:sz w:val="16"/>
          <w:szCs w:val="16"/>
        </w:rPr>
        <w:t>)</w:t>
      </w:r>
      <w:r>
        <w:rPr>
          <w:rFonts w:ascii="Arial" w:hAnsi="Arial" w:cs="Arial"/>
          <w:sz w:val="16"/>
          <w:szCs w:val="16"/>
        </w:rPr>
        <w:br/>
      </w:r>
      <w:r>
        <w:rPr>
          <w:rFonts w:ascii="Arial" w:hAnsi="Arial" w:cs="Arial"/>
          <w:sz w:val="16"/>
          <w:szCs w:val="16"/>
        </w:rPr>
        <w:br/>
      </w:r>
    </w:p>
    <w:p w14:paraId="796C183F" w14:textId="3C2FD8A1" w:rsidR="0067552B" w:rsidRPr="000D6BC5" w:rsidRDefault="0067552B">
      <w:pPr>
        <w:pStyle w:val="BodyText"/>
        <w:numPr>
          <w:ilvl w:val="0"/>
          <w:numId w:val="27"/>
        </w:numPr>
        <w:rPr>
          <w:sz w:val="16"/>
          <w:szCs w:val="16"/>
        </w:rPr>
      </w:pPr>
      <w:r>
        <w:rPr>
          <w:rFonts w:ascii="Arial" w:hAnsi="Arial" w:cs="Arial"/>
        </w:rPr>
        <w:t xml:space="preserve">Functions/pages in which </w:t>
      </w:r>
      <w:r w:rsidR="00855FD5">
        <w:rPr>
          <w:rFonts w:ascii="Arial" w:hAnsi="Arial" w:cs="Arial"/>
          <w:color w:val="FF0000"/>
        </w:rPr>
        <w:t>only one location</w:t>
      </w:r>
      <w:r>
        <w:rPr>
          <w:rFonts w:ascii="Arial" w:hAnsi="Arial" w:cs="Arial"/>
        </w:rPr>
        <w:t xml:space="preserve"> should </w:t>
      </w:r>
      <w:r w:rsidR="00FA076B">
        <w:rPr>
          <w:rFonts w:ascii="Arial" w:hAnsi="Arial" w:cs="Arial"/>
        </w:rPr>
        <w:t xml:space="preserve">perform </w:t>
      </w:r>
      <w:r w:rsidR="000D6BC5">
        <w:rPr>
          <w:rFonts w:ascii="Arial" w:hAnsi="Arial" w:cs="Arial"/>
        </w:rPr>
        <w:t>at</w:t>
      </w:r>
    </w:p>
    <w:p w14:paraId="1826D801" w14:textId="11B4F3A5" w:rsidR="000D6BC5" w:rsidRPr="000D6BC5" w:rsidRDefault="000D6BC5">
      <w:pPr>
        <w:pStyle w:val="BodyText"/>
        <w:numPr>
          <w:ilvl w:val="0"/>
          <w:numId w:val="27"/>
        </w:numPr>
        <w:rPr>
          <w:sz w:val="16"/>
          <w:szCs w:val="16"/>
        </w:rPr>
      </w:pPr>
      <w:r>
        <w:rPr>
          <w:rFonts w:ascii="Arial" w:hAnsi="Arial" w:cs="Arial"/>
        </w:rPr>
        <w:t xml:space="preserve">Functions/pages in which </w:t>
      </w:r>
      <w:r w:rsidR="00CC396B">
        <w:rPr>
          <w:rFonts w:ascii="Arial" w:hAnsi="Arial" w:cs="Arial"/>
          <w:color w:val="FF0000"/>
        </w:rPr>
        <w:t>both locations</w:t>
      </w:r>
      <w:r>
        <w:rPr>
          <w:rFonts w:ascii="Arial" w:hAnsi="Arial" w:cs="Arial"/>
        </w:rPr>
        <w:t xml:space="preserve"> should perform at</w:t>
      </w:r>
    </w:p>
    <w:p w14:paraId="4BE8E9D6" w14:textId="3123B49E" w:rsidR="000D6BC5" w:rsidRPr="000D6BC5" w:rsidRDefault="000D6BC5">
      <w:pPr>
        <w:pStyle w:val="BodyText"/>
        <w:numPr>
          <w:ilvl w:val="0"/>
          <w:numId w:val="27"/>
        </w:numPr>
        <w:rPr>
          <w:sz w:val="16"/>
          <w:szCs w:val="16"/>
        </w:rPr>
      </w:pPr>
      <w:r>
        <w:rPr>
          <w:rFonts w:ascii="Arial" w:hAnsi="Arial" w:cs="Arial"/>
        </w:rPr>
        <w:t>Functions/pages in which</w:t>
      </w:r>
      <w:r w:rsidR="00720BE2">
        <w:rPr>
          <w:rFonts w:ascii="Arial" w:hAnsi="Arial" w:cs="Arial"/>
        </w:rPr>
        <w:t xml:space="preserve"> user</w:t>
      </w:r>
      <w:r w:rsidR="006A23FA">
        <w:rPr>
          <w:rFonts w:ascii="Arial" w:hAnsi="Arial" w:cs="Arial"/>
        </w:rPr>
        <w:t>s</w:t>
      </w:r>
      <w:r w:rsidR="00720BE2">
        <w:rPr>
          <w:rFonts w:ascii="Arial" w:hAnsi="Arial" w:cs="Arial"/>
        </w:rPr>
        <w:t xml:space="preserve"> from</w:t>
      </w:r>
      <w:r>
        <w:rPr>
          <w:rFonts w:ascii="Arial" w:hAnsi="Arial" w:cs="Arial"/>
        </w:rPr>
        <w:t xml:space="preserve"> </w:t>
      </w:r>
      <w:r w:rsidR="00CC396B">
        <w:rPr>
          <w:rFonts w:ascii="Arial" w:hAnsi="Arial" w:cs="Arial"/>
          <w:color w:val="FF0000"/>
        </w:rPr>
        <w:t>one project</w:t>
      </w:r>
      <w:r>
        <w:rPr>
          <w:rFonts w:ascii="Arial" w:hAnsi="Arial" w:cs="Arial"/>
        </w:rPr>
        <w:t xml:space="preserve"> should perform at</w:t>
      </w:r>
    </w:p>
    <w:p w14:paraId="686FCD35" w14:textId="24EEEE25" w:rsidR="000D6BC5" w:rsidRPr="000D6BC5" w:rsidRDefault="000D6BC5">
      <w:pPr>
        <w:pStyle w:val="BodyText"/>
        <w:numPr>
          <w:ilvl w:val="0"/>
          <w:numId w:val="27"/>
        </w:numPr>
        <w:rPr>
          <w:sz w:val="16"/>
          <w:szCs w:val="16"/>
        </w:rPr>
      </w:pPr>
      <w:r>
        <w:rPr>
          <w:rFonts w:ascii="Arial" w:hAnsi="Arial" w:cs="Arial"/>
        </w:rPr>
        <w:t>Functions/pages in which</w:t>
      </w:r>
      <w:r w:rsidR="00720BE2">
        <w:rPr>
          <w:rFonts w:ascii="Arial" w:hAnsi="Arial" w:cs="Arial"/>
        </w:rPr>
        <w:t xml:space="preserve"> </w:t>
      </w:r>
      <w:r w:rsidR="006A23FA">
        <w:rPr>
          <w:rFonts w:ascii="Arial" w:hAnsi="Arial" w:cs="Arial"/>
        </w:rPr>
        <w:t xml:space="preserve">users </w:t>
      </w:r>
      <w:r w:rsidR="00720BE2">
        <w:rPr>
          <w:rFonts w:ascii="Arial" w:hAnsi="Arial" w:cs="Arial"/>
        </w:rPr>
        <w:t>from</w:t>
      </w:r>
      <w:r>
        <w:rPr>
          <w:rFonts w:ascii="Arial" w:hAnsi="Arial" w:cs="Arial"/>
        </w:rPr>
        <w:t xml:space="preserve"> </w:t>
      </w:r>
      <w:r w:rsidR="00CC396B">
        <w:rPr>
          <w:rFonts w:ascii="Arial" w:hAnsi="Arial" w:cs="Arial"/>
          <w:color w:val="FF0000"/>
        </w:rPr>
        <w:t xml:space="preserve">multiple projects </w:t>
      </w:r>
      <w:r>
        <w:rPr>
          <w:rFonts w:ascii="Arial" w:hAnsi="Arial" w:cs="Arial"/>
        </w:rPr>
        <w:t>should perform at</w:t>
      </w:r>
    </w:p>
    <w:p w14:paraId="26BD5918" w14:textId="672A3AAA" w:rsidR="000D6BC5" w:rsidRPr="000D6BC5" w:rsidRDefault="000D6BC5">
      <w:pPr>
        <w:pStyle w:val="BodyText"/>
        <w:numPr>
          <w:ilvl w:val="0"/>
          <w:numId w:val="27"/>
        </w:numPr>
        <w:rPr>
          <w:sz w:val="16"/>
          <w:szCs w:val="16"/>
        </w:rPr>
      </w:pPr>
      <w:r>
        <w:rPr>
          <w:rFonts w:ascii="Arial" w:hAnsi="Arial" w:cs="Arial"/>
        </w:rPr>
        <w:t>Functions/pages in which</w:t>
      </w:r>
      <w:r w:rsidR="00720BE2" w:rsidRPr="00720BE2">
        <w:rPr>
          <w:rFonts w:ascii="Arial" w:hAnsi="Arial" w:cs="Arial"/>
        </w:rPr>
        <w:t xml:space="preserve"> </w:t>
      </w:r>
      <w:r w:rsidR="00CC396B">
        <w:rPr>
          <w:rFonts w:ascii="Arial" w:hAnsi="Arial" w:cs="Arial"/>
          <w:color w:val="FF0000"/>
        </w:rPr>
        <w:t xml:space="preserve">root user </w:t>
      </w:r>
      <w:r>
        <w:rPr>
          <w:rFonts w:ascii="Arial" w:hAnsi="Arial" w:cs="Arial"/>
        </w:rPr>
        <w:t>should perform at</w:t>
      </w:r>
    </w:p>
    <w:p w14:paraId="0FA7B2C9" w14:textId="0CA8CE08" w:rsidR="00F36F28" w:rsidRPr="008967BC" w:rsidRDefault="000D6BC5">
      <w:pPr>
        <w:pStyle w:val="BodyText"/>
        <w:numPr>
          <w:ilvl w:val="0"/>
          <w:numId w:val="27"/>
        </w:numPr>
        <w:rPr>
          <w:sz w:val="16"/>
          <w:szCs w:val="16"/>
        </w:rPr>
      </w:pPr>
      <w:r>
        <w:rPr>
          <w:rFonts w:ascii="Arial" w:hAnsi="Arial" w:cs="Arial"/>
        </w:rPr>
        <w:t xml:space="preserve">Functions/pages in which </w:t>
      </w:r>
      <w:r w:rsidR="00CC396B">
        <w:rPr>
          <w:rFonts w:ascii="Arial" w:hAnsi="Arial" w:cs="Arial"/>
          <w:color w:val="FF0000"/>
        </w:rPr>
        <w:t>sub-user</w:t>
      </w:r>
      <w:r w:rsidR="008967BC" w:rsidRPr="008967BC">
        <w:rPr>
          <w:rFonts w:ascii="Arial" w:hAnsi="Arial" w:cs="Arial"/>
          <w:color w:val="FF0000"/>
        </w:rPr>
        <w:t xml:space="preserve"> </w:t>
      </w:r>
      <w:r w:rsidR="008967BC">
        <w:rPr>
          <w:rFonts w:ascii="Arial" w:hAnsi="Arial" w:cs="Arial"/>
        </w:rPr>
        <w:t>should perform at</w:t>
      </w:r>
    </w:p>
    <w:p w14:paraId="49335F6C" w14:textId="477753C7" w:rsidR="008967BC" w:rsidRPr="008967BC" w:rsidRDefault="008967BC">
      <w:pPr>
        <w:pStyle w:val="BodyText"/>
        <w:numPr>
          <w:ilvl w:val="0"/>
          <w:numId w:val="27"/>
        </w:numPr>
        <w:rPr>
          <w:sz w:val="16"/>
          <w:szCs w:val="16"/>
        </w:rPr>
      </w:pPr>
      <w:r>
        <w:rPr>
          <w:rFonts w:ascii="Arial" w:hAnsi="Arial" w:cs="Arial"/>
        </w:rPr>
        <w:t xml:space="preserve">Functions/pages in which </w:t>
      </w:r>
      <w:r w:rsidR="00CC396B">
        <w:rPr>
          <w:rFonts w:ascii="Arial" w:hAnsi="Arial" w:cs="Arial"/>
          <w:color w:val="FF0000"/>
        </w:rPr>
        <w:t>only in English</w:t>
      </w:r>
      <w:r>
        <w:rPr>
          <w:rFonts w:ascii="Arial" w:hAnsi="Arial" w:cs="Arial"/>
        </w:rPr>
        <w:t xml:space="preserve"> should perform at</w:t>
      </w:r>
    </w:p>
    <w:p w14:paraId="748BDD40" w14:textId="45DCB2C1" w:rsidR="00AA5050" w:rsidRPr="00CA7A71" w:rsidRDefault="008967BC" w:rsidP="00CA7A71">
      <w:pPr>
        <w:pStyle w:val="BodyText"/>
        <w:numPr>
          <w:ilvl w:val="0"/>
          <w:numId w:val="27"/>
        </w:numPr>
        <w:rPr>
          <w:sz w:val="16"/>
          <w:szCs w:val="16"/>
        </w:rPr>
      </w:pPr>
      <w:r>
        <w:rPr>
          <w:rFonts w:ascii="Arial" w:hAnsi="Arial" w:cs="Arial"/>
        </w:rPr>
        <w:t>Functions/pages in which</w:t>
      </w:r>
      <w:r w:rsidR="00720BE2" w:rsidRPr="00720BE2">
        <w:rPr>
          <w:rFonts w:ascii="Arial" w:hAnsi="Arial" w:cs="Arial"/>
        </w:rPr>
        <w:t xml:space="preserve"> </w:t>
      </w:r>
      <w:r w:rsidR="00CC396B">
        <w:rPr>
          <w:rFonts w:ascii="Arial" w:hAnsi="Arial" w:cs="Arial"/>
          <w:color w:val="FF0000"/>
        </w:rPr>
        <w:t>only in Russian</w:t>
      </w:r>
      <w:r>
        <w:rPr>
          <w:rFonts w:ascii="Arial" w:hAnsi="Arial" w:cs="Arial"/>
        </w:rPr>
        <w:t xml:space="preserve"> </w:t>
      </w:r>
      <w:r w:rsidR="00CC396B">
        <w:rPr>
          <w:rFonts w:ascii="Arial" w:hAnsi="Arial" w:cs="Arial"/>
        </w:rPr>
        <w:t xml:space="preserve">should </w:t>
      </w:r>
      <w:r>
        <w:rPr>
          <w:rFonts w:ascii="Arial" w:hAnsi="Arial" w:cs="Arial"/>
        </w:rPr>
        <w:t>perform at</w:t>
      </w:r>
    </w:p>
    <w:p w14:paraId="7C6AF8FD" w14:textId="77777777" w:rsidR="00A91EE5" w:rsidRDefault="00A91EE5" w:rsidP="00A91EE5"/>
    <w:p w14:paraId="45AE03B3" w14:textId="77777777" w:rsidR="00F47DCA" w:rsidRPr="00E5219E" w:rsidRDefault="00F47DCA" w:rsidP="00A91EE5"/>
    <w:p w14:paraId="0F69A568" w14:textId="77777777" w:rsidR="00215A57" w:rsidRDefault="00215A57" w:rsidP="00E5219E"/>
    <w:p w14:paraId="30B79A7D" w14:textId="41593E49" w:rsidR="005160E0" w:rsidRDefault="005160E0" w:rsidP="005160E0">
      <w:pPr>
        <w:pStyle w:val="Heading2"/>
        <w:rPr>
          <w:color w:val="FFD790" w:themeColor="accent2" w:themeTint="99"/>
        </w:rPr>
      </w:pPr>
      <w:r w:rsidRPr="00606B82">
        <w:rPr>
          <w:color w:val="FFD790" w:themeColor="accent2" w:themeTint="99"/>
        </w:rPr>
        <w:t>Components and Functions</w:t>
      </w:r>
      <w:r>
        <w:rPr>
          <w:color w:val="FFD790" w:themeColor="accent2" w:themeTint="99"/>
        </w:rPr>
        <w:t xml:space="preserve"> NOT</w:t>
      </w:r>
      <w:r w:rsidRPr="00606B82">
        <w:rPr>
          <w:color w:val="FFD790" w:themeColor="accent2" w:themeTint="99"/>
        </w:rPr>
        <w:t xml:space="preserve"> to be Tested</w:t>
      </w:r>
    </w:p>
    <w:p w14:paraId="168AA485" w14:textId="77777777" w:rsidR="005160E0" w:rsidRPr="0068639A" w:rsidRDefault="005160E0" w:rsidP="005160E0">
      <w:pPr>
        <w:pStyle w:val="BodyText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3"/>
        <w:gridCol w:w="2575"/>
        <w:gridCol w:w="2970"/>
        <w:gridCol w:w="3255"/>
      </w:tblGrid>
      <w:tr w:rsidR="005160E0" w14:paraId="55257300" w14:textId="77777777" w:rsidTr="00516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hideMark/>
          </w:tcPr>
          <w:p w14:paraId="5FD6368A" w14:textId="77777777" w:rsidR="005160E0" w:rsidRPr="00780A7C" w:rsidRDefault="005160E0" w:rsidP="00AE7A52">
            <w:pPr>
              <w:widowControl/>
              <w:spacing w:line="240" w:lineRule="auto"/>
              <w:rPr>
                <w:rFonts w:ascii="Arial" w:hAnsi="Arial" w:cs="Arial"/>
              </w:rPr>
            </w:pPr>
            <w:r w:rsidRPr="00780A7C">
              <w:rPr>
                <w:rFonts w:ascii="Arial" w:hAnsi="Arial" w:cs="Arial"/>
              </w:rPr>
              <w:t># ID</w:t>
            </w:r>
          </w:p>
        </w:tc>
        <w:tc>
          <w:tcPr>
            <w:tcW w:w="2575" w:type="dxa"/>
            <w:hideMark/>
          </w:tcPr>
          <w:p w14:paraId="37F73D20" w14:textId="10756292" w:rsidR="005160E0" w:rsidRPr="00780A7C" w:rsidRDefault="005160E0" w:rsidP="00AE7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0A7C">
              <w:rPr>
                <w:rFonts w:ascii="Arial" w:hAnsi="Arial" w:cs="Arial"/>
              </w:rPr>
              <w:t>Component</w:t>
            </w:r>
            <w:r>
              <w:rPr>
                <w:rFonts w:ascii="Arial" w:hAnsi="Arial" w:cs="Arial"/>
              </w:rPr>
              <w:t xml:space="preserve"> / Application / Device </w:t>
            </w:r>
            <w:r w:rsidRPr="00780A7C">
              <w:rPr>
                <w:rFonts w:ascii="Arial" w:hAnsi="Arial" w:cs="Arial"/>
              </w:rPr>
              <w:t>name</w:t>
            </w:r>
          </w:p>
        </w:tc>
        <w:tc>
          <w:tcPr>
            <w:tcW w:w="2970" w:type="dxa"/>
          </w:tcPr>
          <w:p w14:paraId="22F0CB2B" w14:textId="77777777" w:rsidR="005160E0" w:rsidRPr="00780A7C" w:rsidRDefault="005160E0" w:rsidP="00AE7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80A7C">
              <w:rPr>
                <w:rFonts w:ascii="Arial" w:hAnsi="Arial" w:cs="Arial"/>
              </w:rPr>
              <w:t>Function name</w:t>
            </w:r>
          </w:p>
        </w:tc>
        <w:tc>
          <w:tcPr>
            <w:tcW w:w="3255" w:type="dxa"/>
          </w:tcPr>
          <w:p w14:paraId="0AAF0299" w14:textId="01E260AE" w:rsidR="005160E0" w:rsidRPr="00780A7C" w:rsidRDefault="005160E0" w:rsidP="005160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</w:rPr>
              <w:t>Reference</w:t>
            </w:r>
          </w:p>
          <w:p w14:paraId="7703501D" w14:textId="1857911A" w:rsidR="005160E0" w:rsidRPr="00780A7C" w:rsidRDefault="005160E0" w:rsidP="00AE7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5160E0" w14:paraId="7327C18D" w14:textId="77777777" w:rsidTr="005160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3" w:type="dxa"/>
            <w:hideMark/>
          </w:tcPr>
          <w:p w14:paraId="7D21578D" w14:textId="0A719854" w:rsidR="005160E0" w:rsidRPr="00DE1BD0" w:rsidRDefault="005160E0" w:rsidP="00AE7A52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1</w:t>
            </w:r>
          </w:p>
        </w:tc>
        <w:tc>
          <w:tcPr>
            <w:tcW w:w="2575" w:type="dxa"/>
            <w:hideMark/>
          </w:tcPr>
          <w:p w14:paraId="0328AA4C" w14:textId="2948DD91" w:rsidR="005160E0" w:rsidRPr="00DE1BD0" w:rsidRDefault="000510CB" w:rsidP="00AE7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Server-side</w:t>
            </w:r>
            <w:r w:rsidR="005160E0">
              <w:rPr>
                <w:rFonts w:ascii="Arial" w:hAnsi="Arial" w:cs="Arial"/>
              </w:rPr>
              <w:t xml:space="preserve"> tasks</w:t>
            </w:r>
          </w:p>
        </w:tc>
        <w:tc>
          <w:tcPr>
            <w:tcW w:w="2970" w:type="dxa"/>
          </w:tcPr>
          <w:p w14:paraId="4A19D2A4" w14:textId="7B74C521" w:rsidR="005160E0" w:rsidRPr="00DE1BD0" w:rsidRDefault="000510CB" w:rsidP="00AE7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Virtual Servers</w:t>
            </w:r>
          </w:p>
        </w:tc>
        <w:tc>
          <w:tcPr>
            <w:tcW w:w="3255" w:type="dxa"/>
          </w:tcPr>
          <w:p w14:paraId="5BB2BDC9" w14:textId="058EE92F" w:rsidR="005160E0" w:rsidRPr="00DE1BD0" w:rsidRDefault="000510CB" w:rsidP="00AE7A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Virtual servers created for customers/test-users </w:t>
            </w:r>
          </w:p>
        </w:tc>
      </w:tr>
    </w:tbl>
    <w:p w14:paraId="256AE062" w14:textId="77777777" w:rsidR="00BE7EAD" w:rsidRDefault="00BE7EAD" w:rsidP="00A9546A">
      <w:pPr>
        <w:pStyle w:val="Heading1"/>
        <w:numPr>
          <w:ilvl w:val="0"/>
          <w:numId w:val="0"/>
        </w:numPr>
      </w:pPr>
      <w:bookmarkStart w:id="25" w:name="_Toc133918227"/>
    </w:p>
    <w:p w14:paraId="0AF3CF3C" w14:textId="6FC2F62C" w:rsidR="004475F7" w:rsidRPr="00A81590" w:rsidRDefault="1AC68EBA" w:rsidP="00A9546A">
      <w:pPr>
        <w:pStyle w:val="Heading1"/>
        <w:numPr>
          <w:ilvl w:val="0"/>
          <w:numId w:val="0"/>
        </w:numPr>
      </w:pPr>
      <w:r>
        <w:t>Resources</w:t>
      </w:r>
      <w:bookmarkEnd w:id="25"/>
    </w:p>
    <w:p w14:paraId="4661D49D" w14:textId="345223AC" w:rsidR="004475F7" w:rsidRPr="003651C4" w:rsidRDefault="003651C4" w:rsidP="003651C4">
      <w:pPr>
        <w:pStyle w:val="Heading2"/>
        <w:numPr>
          <w:ilvl w:val="0"/>
          <w:numId w:val="0"/>
        </w:numPr>
        <w:rPr>
          <w:color w:val="FFD790" w:themeColor="accent2" w:themeTint="99"/>
        </w:rPr>
      </w:pPr>
      <w:bookmarkStart w:id="26" w:name="_Toc133918228"/>
      <w:bookmarkStart w:id="27" w:name="_Toc516371737"/>
      <w:bookmarkStart w:id="28" w:name="_Toc49840084"/>
      <w:bookmarkStart w:id="29" w:name="_Toc97981753"/>
      <w:bookmarkStart w:id="30" w:name="_Toc98940522"/>
      <w:bookmarkStart w:id="31" w:name="_Toc2058029333"/>
      <w:r>
        <w:rPr>
          <w:color w:val="FFD790" w:themeColor="accent2" w:themeTint="99"/>
        </w:rPr>
        <w:t>3.1</w:t>
      </w:r>
      <w:r w:rsidR="0043389B">
        <w:rPr>
          <w:color w:val="FFD790" w:themeColor="accent2" w:themeTint="99"/>
        </w:rPr>
        <w:t>.</w:t>
      </w:r>
      <w:r>
        <w:rPr>
          <w:color w:val="FFD790" w:themeColor="accent2" w:themeTint="99"/>
        </w:rPr>
        <w:t xml:space="preserve">  </w:t>
      </w:r>
      <w:r w:rsidR="1AC68EBA" w:rsidRPr="003651C4">
        <w:rPr>
          <w:color w:val="FFD790" w:themeColor="accent2" w:themeTint="99"/>
        </w:rPr>
        <w:t>Key Project Resources</w:t>
      </w:r>
      <w:bookmarkEnd w:id="26"/>
      <w:r w:rsidR="688D01D2" w:rsidRPr="003651C4">
        <w:rPr>
          <w:color w:val="FFD790" w:themeColor="accent2" w:themeTint="99"/>
        </w:rPr>
        <w:t xml:space="preserve"> </w:t>
      </w:r>
      <w:bookmarkEnd w:id="27"/>
      <w:bookmarkEnd w:id="28"/>
      <w:bookmarkEnd w:id="29"/>
      <w:bookmarkEnd w:id="30"/>
      <w:bookmarkEnd w:id="31"/>
    </w:p>
    <w:tbl>
      <w:tblPr>
        <w:tblStyle w:val="TableEPAM"/>
        <w:tblW w:w="9360" w:type="dxa"/>
        <w:tblLook w:val="04A0" w:firstRow="1" w:lastRow="0" w:firstColumn="1" w:lastColumn="0" w:noHBand="0" w:noVBand="1"/>
      </w:tblPr>
      <w:tblGrid>
        <w:gridCol w:w="540"/>
        <w:gridCol w:w="3330"/>
        <w:gridCol w:w="5490"/>
      </w:tblGrid>
      <w:tr w:rsidR="004475F7" w:rsidRPr="00FD6F42" w14:paraId="3BB71283" w14:textId="77777777" w:rsidTr="14D0B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4F602B1" w14:textId="77777777" w:rsidR="004475F7" w:rsidRPr="00FD6F42" w:rsidRDefault="004475F7" w:rsidP="00FD6F42">
            <w:r w:rsidRPr="00FD6F42">
              <w:t>#</w:t>
            </w:r>
          </w:p>
        </w:tc>
        <w:tc>
          <w:tcPr>
            <w:tcW w:w="3330" w:type="dxa"/>
          </w:tcPr>
          <w:p w14:paraId="6CD1E696" w14:textId="77777777" w:rsidR="004475F7" w:rsidRPr="00A74455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Fonts w:ascii="Arial" w:hAnsi="Arial" w:cs="Arial"/>
                <w:color w:val="auto"/>
                <w:sz w:val="20"/>
              </w:rPr>
              <w:t>Project Role</w:t>
            </w:r>
          </w:p>
        </w:tc>
        <w:tc>
          <w:tcPr>
            <w:tcW w:w="5490" w:type="dxa"/>
          </w:tcPr>
          <w:p w14:paraId="4B8801BA" w14:textId="68F40B45" w:rsidR="004475F7" w:rsidRPr="00A74455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Fonts w:ascii="Arial" w:hAnsi="Arial" w:cs="Arial"/>
                <w:color w:val="auto"/>
                <w:sz w:val="20"/>
              </w:rPr>
              <w:t>Name, e-mail</w:t>
            </w:r>
          </w:p>
        </w:tc>
      </w:tr>
      <w:tr w:rsidR="004475F7" w:rsidRPr="00FD6F42" w14:paraId="0BC8FA1B" w14:textId="77777777" w:rsidTr="14D0B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794E128A" w14:textId="1CC19A72" w:rsidR="004475F7" w:rsidRPr="00FD6F42" w:rsidRDefault="14011786" w:rsidP="00FD6F42">
            <w:r>
              <w:t>1</w:t>
            </w:r>
          </w:p>
        </w:tc>
        <w:tc>
          <w:tcPr>
            <w:tcW w:w="3330" w:type="dxa"/>
          </w:tcPr>
          <w:p w14:paraId="432A2800" w14:textId="37BA4BF6" w:rsidR="008152F1" w:rsidRPr="00A74455" w:rsidRDefault="00922DAA" w:rsidP="00922DAA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proofErr w:type="spellStart"/>
            <w:r w:rsidRPr="00922DAA">
              <w:rPr>
                <w:rFonts w:ascii="Arial" w:hAnsi="Arial" w:cs="Arial"/>
                <w:color w:val="auto"/>
                <w:sz w:val="20"/>
              </w:rPr>
              <w:t>Директор</w:t>
            </w:r>
            <w:proofErr w:type="spellEnd"/>
            <w:r w:rsidRPr="00922DAA">
              <w:rPr>
                <w:rFonts w:ascii="Arial" w:hAnsi="Arial" w:cs="Arial"/>
                <w:color w:val="auto"/>
                <w:sz w:val="20"/>
              </w:rPr>
              <w:t xml:space="preserve"> </w:t>
            </w:r>
            <w:proofErr w:type="spellStart"/>
            <w:r w:rsidRPr="00922DAA">
              <w:rPr>
                <w:rFonts w:ascii="Arial" w:hAnsi="Arial" w:cs="Arial"/>
                <w:color w:val="auto"/>
                <w:sz w:val="20"/>
              </w:rPr>
              <w:t>по</w:t>
            </w:r>
            <w:proofErr w:type="spellEnd"/>
            <w:r w:rsidRPr="00922DAA">
              <w:rPr>
                <w:rFonts w:ascii="Arial" w:hAnsi="Arial" w:cs="Arial"/>
                <w:color w:val="auto"/>
                <w:sz w:val="20"/>
              </w:rPr>
              <w:t xml:space="preserve"> </w:t>
            </w:r>
            <w:proofErr w:type="spellStart"/>
            <w:r w:rsidRPr="00922DAA">
              <w:rPr>
                <w:rFonts w:ascii="Arial" w:hAnsi="Arial" w:cs="Arial"/>
                <w:color w:val="auto"/>
                <w:sz w:val="20"/>
              </w:rPr>
              <w:t>технологиям</w:t>
            </w:r>
            <w:proofErr w:type="spellEnd"/>
          </w:p>
        </w:tc>
        <w:tc>
          <w:tcPr>
            <w:tcW w:w="5490" w:type="dxa"/>
          </w:tcPr>
          <w:p w14:paraId="5C3346CE" w14:textId="24C1CD6E" w:rsidR="004475F7" w:rsidRPr="00A74455" w:rsidRDefault="00922DAA" w:rsidP="008152F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922DAA">
              <w:rPr>
                <w:rFonts w:ascii="Arial" w:hAnsi="Arial" w:cs="Arial"/>
                <w:color w:val="auto"/>
                <w:sz w:val="20"/>
              </w:rPr>
              <w:t>Sergey Melikov</w:t>
            </w:r>
          </w:p>
          <w:p w14:paraId="434D692F" w14:textId="79345514" w:rsidR="0089093C" w:rsidRPr="00A74455" w:rsidRDefault="00922DAA" w:rsidP="00922DAA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hyperlink r:id="rId24" w:history="1">
              <w:r w:rsidRPr="00922DAA">
                <w:rPr>
                  <w:rStyle w:val="Hyperlink"/>
                  <w:rFonts w:ascii="Arial" w:hAnsi="Arial" w:cs="Arial"/>
                </w:rPr>
                <w:t>sergey.melikov@pro-data.tech</w:t>
              </w:r>
            </w:hyperlink>
          </w:p>
        </w:tc>
      </w:tr>
      <w:tr w:rsidR="004475F7" w:rsidRPr="00FD6F42" w14:paraId="4E2109E1" w14:textId="77777777" w:rsidTr="14D0B1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382FA2F8" w14:textId="642772B9" w:rsidR="004475F7" w:rsidRPr="00FD6F42" w:rsidRDefault="14011786" w:rsidP="00FD6F42">
            <w:r>
              <w:t>2</w:t>
            </w:r>
          </w:p>
        </w:tc>
        <w:tc>
          <w:tcPr>
            <w:tcW w:w="3330" w:type="dxa"/>
          </w:tcPr>
          <w:p w14:paraId="168BD0AC" w14:textId="79F0FEC5" w:rsidR="004475F7" w:rsidRPr="00A74455" w:rsidRDefault="00922DAA" w:rsidP="00922DAA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proofErr w:type="spellStart"/>
            <w:r w:rsidRPr="00922DAA">
              <w:rPr>
                <w:rFonts w:ascii="Arial" w:hAnsi="Arial" w:cs="Arial"/>
                <w:color w:val="auto"/>
                <w:sz w:val="20"/>
              </w:rPr>
              <w:t>Руководитель</w:t>
            </w:r>
            <w:proofErr w:type="spellEnd"/>
            <w:r w:rsidRPr="00922DAA">
              <w:rPr>
                <w:rFonts w:ascii="Arial" w:hAnsi="Arial" w:cs="Arial"/>
                <w:color w:val="auto"/>
                <w:sz w:val="20"/>
              </w:rPr>
              <w:t xml:space="preserve"> </w:t>
            </w:r>
            <w:proofErr w:type="spellStart"/>
            <w:r w:rsidRPr="00922DAA">
              <w:rPr>
                <w:rFonts w:ascii="Arial" w:hAnsi="Arial" w:cs="Arial"/>
                <w:color w:val="auto"/>
                <w:sz w:val="20"/>
              </w:rPr>
              <w:t>направления</w:t>
            </w:r>
            <w:proofErr w:type="spellEnd"/>
            <w:r w:rsidRPr="00922DAA">
              <w:rPr>
                <w:rFonts w:ascii="Arial" w:hAnsi="Arial" w:cs="Arial"/>
                <w:color w:val="auto"/>
                <w:sz w:val="20"/>
              </w:rPr>
              <w:t xml:space="preserve"> </w:t>
            </w:r>
            <w:proofErr w:type="spellStart"/>
            <w:r w:rsidRPr="00922DAA">
              <w:rPr>
                <w:rFonts w:ascii="Arial" w:hAnsi="Arial" w:cs="Arial"/>
                <w:color w:val="auto"/>
                <w:sz w:val="20"/>
              </w:rPr>
              <w:t>разработки</w:t>
            </w:r>
            <w:proofErr w:type="spellEnd"/>
            <w:r w:rsidRPr="00922DAA">
              <w:rPr>
                <w:rFonts w:ascii="Arial" w:hAnsi="Arial" w:cs="Arial"/>
                <w:color w:val="auto"/>
                <w:sz w:val="20"/>
              </w:rPr>
              <w:t xml:space="preserve"> ПО</w:t>
            </w:r>
          </w:p>
        </w:tc>
        <w:tc>
          <w:tcPr>
            <w:tcW w:w="5490" w:type="dxa"/>
          </w:tcPr>
          <w:p w14:paraId="6B933D25" w14:textId="001805BA" w:rsidR="004475F7" w:rsidRPr="00A74455" w:rsidRDefault="00FD4880" w:rsidP="008152F1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FD4880">
              <w:rPr>
                <w:rFonts w:ascii="Arial" w:hAnsi="Arial" w:cs="Arial"/>
                <w:color w:val="auto"/>
                <w:sz w:val="20"/>
              </w:rPr>
              <w:t xml:space="preserve">Sergey </w:t>
            </w:r>
            <w:proofErr w:type="spellStart"/>
            <w:r w:rsidRPr="00FD4880">
              <w:rPr>
                <w:rFonts w:ascii="Arial" w:hAnsi="Arial" w:cs="Arial"/>
                <w:color w:val="auto"/>
                <w:sz w:val="20"/>
              </w:rPr>
              <w:t>Tixomirov</w:t>
            </w:r>
            <w:proofErr w:type="spellEnd"/>
          </w:p>
          <w:p w14:paraId="0CD12264" w14:textId="7223A96A" w:rsidR="004475F7" w:rsidRPr="00A74455" w:rsidRDefault="00FD4880" w:rsidP="00FD4880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hyperlink r:id="rId25" w:history="1">
              <w:r w:rsidRPr="00FD4880">
                <w:rPr>
                  <w:rStyle w:val="Hyperlink"/>
                  <w:rFonts w:ascii="Arial" w:hAnsi="Arial" w:cs="Arial"/>
                </w:rPr>
                <w:t>t.sergey@pro-data.tech</w:t>
              </w:r>
            </w:hyperlink>
          </w:p>
        </w:tc>
      </w:tr>
      <w:tr w:rsidR="004475F7" w:rsidRPr="00FD6F42" w14:paraId="2BA00940" w14:textId="77777777" w:rsidTr="14D0B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6484D560" w14:textId="7CECC44C" w:rsidR="004475F7" w:rsidRPr="00FD6F42" w:rsidRDefault="5EBD091D" w:rsidP="00FD6F42">
            <w:r>
              <w:t>3</w:t>
            </w:r>
          </w:p>
        </w:tc>
        <w:tc>
          <w:tcPr>
            <w:tcW w:w="3330" w:type="dxa"/>
          </w:tcPr>
          <w:p w14:paraId="56FABF81" w14:textId="01B426DA" w:rsidR="004475F7" w:rsidRPr="00A74455" w:rsidRDefault="00D730A4" w:rsidP="00D730A4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>
              <w:rPr>
                <w:rFonts w:ascii="Arial" w:hAnsi="Arial" w:cs="Arial"/>
                <w:color w:val="auto"/>
                <w:sz w:val="20"/>
              </w:rPr>
              <w:t>J</w:t>
            </w:r>
            <w:r w:rsidRPr="00D730A4">
              <w:rPr>
                <w:rFonts w:ascii="Arial" w:hAnsi="Arial" w:cs="Arial"/>
                <w:color w:val="auto"/>
                <w:sz w:val="20"/>
              </w:rPr>
              <w:t xml:space="preserve">ava </w:t>
            </w:r>
            <w:proofErr w:type="spellStart"/>
            <w:r w:rsidRPr="00D730A4">
              <w:rPr>
                <w:rFonts w:ascii="Arial" w:hAnsi="Arial" w:cs="Arial"/>
                <w:color w:val="auto"/>
                <w:sz w:val="20"/>
              </w:rPr>
              <w:t>программист</w:t>
            </w:r>
            <w:proofErr w:type="spellEnd"/>
          </w:p>
        </w:tc>
        <w:tc>
          <w:tcPr>
            <w:tcW w:w="5490" w:type="dxa"/>
          </w:tcPr>
          <w:p w14:paraId="2299EE5C" w14:textId="02459A25" w:rsidR="004475F7" w:rsidRPr="00A74455" w:rsidRDefault="00D730A4" w:rsidP="008152F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>
              <w:rPr>
                <w:rFonts w:ascii="Arial" w:hAnsi="Arial" w:cs="Arial"/>
                <w:color w:val="auto"/>
                <w:sz w:val="20"/>
              </w:rPr>
              <w:t>Sherzod Safarov</w:t>
            </w:r>
          </w:p>
          <w:p w14:paraId="6C91ACD3" w14:textId="58CBBBFE" w:rsidR="00825240" w:rsidRPr="00A74455" w:rsidRDefault="00D730A4" w:rsidP="00D730A4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hyperlink r:id="rId26" w:history="1">
              <w:r w:rsidRPr="00D730A4">
                <w:rPr>
                  <w:rStyle w:val="Hyperlink"/>
                  <w:rFonts w:ascii="Arial" w:hAnsi="Arial" w:cs="Arial"/>
                </w:rPr>
                <w:t>sherzod@pro-data.tech</w:t>
              </w:r>
            </w:hyperlink>
          </w:p>
        </w:tc>
      </w:tr>
      <w:tr w:rsidR="00461DA8" w:rsidRPr="00FD6F42" w14:paraId="07E04C61" w14:textId="77777777" w:rsidTr="14D0B1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B884CE9" w14:textId="07678925" w:rsidR="00461DA8" w:rsidRDefault="00461DA8" w:rsidP="00FD6F42">
            <w:r>
              <w:t>4</w:t>
            </w:r>
          </w:p>
        </w:tc>
        <w:tc>
          <w:tcPr>
            <w:tcW w:w="3330" w:type="dxa"/>
          </w:tcPr>
          <w:p w14:paraId="06FB40DE" w14:textId="154D344F" w:rsidR="00461DA8" w:rsidRPr="00A74455" w:rsidRDefault="00D730A4" w:rsidP="00461DA8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>
              <w:rPr>
                <w:rFonts w:ascii="Arial" w:hAnsi="Arial" w:cs="Arial"/>
                <w:color w:val="auto"/>
                <w:sz w:val="20"/>
              </w:rPr>
              <w:t>J</w:t>
            </w:r>
            <w:r w:rsidRPr="00D730A4">
              <w:rPr>
                <w:rFonts w:ascii="Arial" w:hAnsi="Arial" w:cs="Arial"/>
                <w:color w:val="auto"/>
                <w:sz w:val="20"/>
              </w:rPr>
              <w:t xml:space="preserve">ava </w:t>
            </w:r>
            <w:proofErr w:type="spellStart"/>
            <w:r w:rsidRPr="00D730A4">
              <w:rPr>
                <w:rFonts w:ascii="Arial" w:hAnsi="Arial" w:cs="Arial"/>
                <w:color w:val="auto"/>
                <w:sz w:val="20"/>
              </w:rPr>
              <w:t>программист</w:t>
            </w:r>
            <w:proofErr w:type="spellEnd"/>
          </w:p>
        </w:tc>
        <w:tc>
          <w:tcPr>
            <w:tcW w:w="5490" w:type="dxa"/>
          </w:tcPr>
          <w:p w14:paraId="2A86232C" w14:textId="7EF6567E" w:rsidR="00461DA8" w:rsidRPr="00F504DE" w:rsidRDefault="00F504DE" w:rsidP="00461DA8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proofErr w:type="spellStart"/>
            <w:r w:rsidRPr="00F504DE">
              <w:rPr>
                <w:rFonts w:ascii="Arial" w:hAnsi="Arial" w:cs="Arial"/>
                <w:color w:val="auto"/>
                <w:sz w:val="20"/>
              </w:rPr>
              <w:t>Shoxrux</w:t>
            </w:r>
            <w:proofErr w:type="spellEnd"/>
            <w:r w:rsidRPr="00F504DE">
              <w:rPr>
                <w:rFonts w:ascii="Arial" w:hAnsi="Arial" w:cs="Arial"/>
                <w:color w:val="auto"/>
                <w:sz w:val="20"/>
              </w:rPr>
              <w:t xml:space="preserve"> </w:t>
            </w:r>
            <w:proofErr w:type="spellStart"/>
            <w:r w:rsidRPr="00F504DE">
              <w:rPr>
                <w:rFonts w:ascii="Arial" w:hAnsi="Arial" w:cs="Arial"/>
                <w:color w:val="auto"/>
                <w:sz w:val="20"/>
              </w:rPr>
              <w:t>Tashpulatov</w:t>
            </w:r>
            <w:proofErr w:type="spellEnd"/>
          </w:p>
          <w:p w14:paraId="6FF43D4B" w14:textId="36199902" w:rsidR="00461DA8" w:rsidRPr="008E4D0F" w:rsidRDefault="00F504DE" w:rsidP="00F504DE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trike/>
                <w:color w:val="auto"/>
                <w:sz w:val="20"/>
              </w:rPr>
            </w:pPr>
            <w:hyperlink r:id="rId27" w:history="1">
              <w:r w:rsidRPr="00F504DE">
                <w:rPr>
                  <w:rStyle w:val="Hyperlink"/>
                  <w:rFonts w:ascii="Arial" w:hAnsi="Arial" w:cs="Arial"/>
                </w:rPr>
                <w:t>shoxrux@pro-data.tech</w:t>
              </w:r>
            </w:hyperlink>
          </w:p>
        </w:tc>
      </w:tr>
      <w:tr w:rsidR="00461DA8" w:rsidRPr="00FD6F42" w14:paraId="787D4A03" w14:textId="77777777" w:rsidTr="14D0B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0724767F" w14:textId="1FD584A1" w:rsidR="00461DA8" w:rsidRDefault="00461DA8" w:rsidP="00FD6F42">
            <w:r>
              <w:t>6</w:t>
            </w:r>
          </w:p>
        </w:tc>
        <w:tc>
          <w:tcPr>
            <w:tcW w:w="3330" w:type="dxa"/>
          </w:tcPr>
          <w:p w14:paraId="1CE29438" w14:textId="7097E273" w:rsidR="00461DA8" w:rsidRPr="00A74455" w:rsidRDefault="00085A3A" w:rsidP="00461DA8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>
              <w:rPr>
                <w:rFonts w:ascii="Arial" w:hAnsi="Arial" w:cs="Arial"/>
                <w:color w:val="auto"/>
                <w:sz w:val="20"/>
              </w:rPr>
              <w:t xml:space="preserve">Frontend </w:t>
            </w:r>
            <w:proofErr w:type="spellStart"/>
            <w:r w:rsidRPr="00D730A4">
              <w:rPr>
                <w:rFonts w:ascii="Arial" w:hAnsi="Arial" w:cs="Arial"/>
                <w:color w:val="auto"/>
                <w:sz w:val="20"/>
              </w:rPr>
              <w:t>программист</w:t>
            </w:r>
            <w:proofErr w:type="spellEnd"/>
          </w:p>
        </w:tc>
        <w:tc>
          <w:tcPr>
            <w:tcW w:w="5490" w:type="dxa"/>
          </w:tcPr>
          <w:p w14:paraId="1C659FC0" w14:textId="77777777" w:rsidR="00085A3A" w:rsidRDefault="00085A3A" w:rsidP="00461DA8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proofErr w:type="spellStart"/>
            <w:r>
              <w:rPr>
                <w:rFonts w:ascii="Arial" w:hAnsi="Arial" w:cs="Arial"/>
                <w:color w:val="auto"/>
                <w:sz w:val="20"/>
              </w:rPr>
              <w:t>Farxod</w:t>
            </w:r>
            <w:proofErr w:type="spellEnd"/>
            <w:r>
              <w:rPr>
                <w:rFonts w:ascii="Arial" w:hAnsi="Arial" w:cs="Arial"/>
                <w:color w:val="auto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auto"/>
                <w:sz w:val="20"/>
              </w:rPr>
              <w:t>Kodirov</w:t>
            </w:r>
            <w:proofErr w:type="spellEnd"/>
            <w:r w:rsidRPr="00A74455">
              <w:rPr>
                <w:rFonts w:ascii="Arial" w:hAnsi="Arial" w:cs="Arial"/>
                <w:color w:val="auto"/>
                <w:sz w:val="20"/>
              </w:rPr>
              <w:t xml:space="preserve"> </w:t>
            </w:r>
          </w:p>
          <w:p w14:paraId="3B5CF705" w14:textId="132847FC" w:rsidR="00D5295B" w:rsidRPr="00A74455" w:rsidRDefault="00085A3A" w:rsidP="00085A3A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hyperlink r:id="rId28" w:history="1">
              <w:r w:rsidRPr="00085A3A">
                <w:rPr>
                  <w:rStyle w:val="Hyperlink"/>
                  <w:rFonts w:ascii="Arial" w:hAnsi="Arial" w:cs="Arial"/>
                </w:rPr>
                <w:t>farxod@pro-data.tech</w:t>
              </w:r>
            </w:hyperlink>
          </w:p>
        </w:tc>
      </w:tr>
      <w:tr w:rsidR="00F56C78" w:rsidRPr="00FD6F42" w14:paraId="7A396869" w14:textId="77777777" w:rsidTr="14D0B1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4747816D" w14:textId="17DD1F94" w:rsidR="00F56C78" w:rsidRDefault="00EF7074" w:rsidP="00F56C78">
            <w:r>
              <w:t>7</w:t>
            </w:r>
          </w:p>
        </w:tc>
        <w:tc>
          <w:tcPr>
            <w:tcW w:w="3330" w:type="dxa"/>
          </w:tcPr>
          <w:p w14:paraId="1D3D0060" w14:textId="5ADF3D89" w:rsidR="00F56C78" w:rsidRPr="00A74455" w:rsidRDefault="00085A3A" w:rsidP="00F56C78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>
              <w:rPr>
                <w:rFonts w:ascii="Arial" w:hAnsi="Arial" w:cs="Arial"/>
                <w:color w:val="auto"/>
                <w:sz w:val="20"/>
              </w:rPr>
              <w:t xml:space="preserve">Frontend </w:t>
            </w:r>
            <w:proofErr w:type="spellStart"/>
            <w:r w:rsidRPr="00D730A4">
              <w:rPr>
                <w:rFonts w:ascii="Arial" w:hAnsi="Arial" w:cs="Arial"/>
                <w:color w:val="auto"/>
                <w:sz w:val="20"/>
              </w:rPr>
              <w:t>программист</w:t>
            </w:r>
            <w:proofErr w:type="spellEnd"/>
          </w:p>
        </w:tc>
        <w:tc>
          <w:tcPr>
            <w:tcW w:w="5490" w:type="dxa"/>
          </w:tcPr>
          <w:p w14:paraId="1F1A66C1" w14:textId="5BA252CB" w:rsidR="00F56C78" w:rsidRPr="00A74455" w:rsidRDefault="00085A3A" w:rsidP="00F56C78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>
              <w:rPr>
                <w:rFonts w:ascii="Arial" w:hAnsi="Arial" w:cs="Arial"/>
                <w:color w:val="auto"/>
                <w:sz w:val="20"/>
              </w:rPr>
              <w:t xml:space="preserve">Dmitriy </w:t>
            </w:r>
            <w:proofErr w:type="spellStart"/>
            <w:r>
              <w:rPr>
                <w:rFonts w:ascii="Arial" w:hAnsi="Arial" w:cs="Arial"/>
                <w:color w:val="auto"/>
                <w:sz w:val="20"/>
              </w:rPr>
              <w:t>Yushkin</w:t>
            </w:r>
            <w:proofErr w:type="spellEnd"/>
          </w:p>
          <w:p w14:paraId="48442B2E" w14:textId="2BD50EB1" w:rsidR="00F56C78" w:rsidRPr="00A74455" w:rsidRDefault="00085A3A" w:rsidP="00085A3A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hyperlink r:id="rId29" w:history="1">
              <w:r w:rsidRPr="00085A3A">
                <w:rPr>
                  <w:rStyle w:val="Hyperlink"/>
                  <w:rFonts w:ascii="Arial" w:hAnsi="Arial" w:cs="Arial"/>
                </w:rPr>
                <w:t>d.yushkin93@yandex.com</w:t>
              </w:r>
            </w:hyperlink>
          </w:p>
        </w:tc>
      </w:tr>
      <w:tr w:rsidR="00F56C78" w:rsidRPr="00FD6F42" w14:paraId="2685AF05" w14:textId="77777777" w:rsidTr="14D0B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7BDE6AA2" w14:textId="7F90EA67" w:rsidR="00F56C78" w:rsidRDefault="00EF7074" w:rsidP="00F56C78">
            <w:r>
              <w:t>8</w:t>
            </w:r>
          </w:p>
        </w:tc>
        <w:tc>
          <w:tcPr>
            <w:tcW w:w="3330" w:type="dxa"/>
          </w:tcPr>
          <w:p w14:paraId="1EADCB9B" w14:textId="6D0270AB" w:rsidR="00F56C78" w:rsidRPr="00A74455" w:rsidRDefault="00F56C78" w:rsidP="00F56C78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Fonts w:ascii="Arial" w:hAnsi="Arial" w:cs="Arial"/>
                <w:color w:val="auto"/>
                <w:sz w:val="20"/>
              </w:rPr>
              <w:t>QA Engineer (Tester)</w:t>
            </w:r>
          </w:p>
        </w:tc>
        <w:tc>
          <w:tcPr>
            <w:tcW w:w="5490" w:type="dxa"/>
          </w:tcPr>
          <w:p w14:paraId="447DAC90" w14:textId="0FF8641D" w:rsidR="00F56C78" w:rsidRPr="00A74455" w:rsidRDefault="00F56C78" w:rsidP="00F56C78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Fonts w:ascii="Arial" w:hAnsi="Arial" w:cs="Arial"/>
                <w:color w:val="auto"/>
                <w:sz w:val="20"/>
              </w:rPr>
              <w:t>Jamshid Askarov,</w:t>
            </w:r>
          </w:p>
          <w:p w14:paraId="0C68AB70" w14:textId="3B5EDB7F" w:rsidR="00F56C78" w:rsidRPr="00A74455" w:rsidRDefault="005A3C09" w:rsidP="005A3C09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hyperlink r:id="rId30" w:history="1">
              <w:r w:rsidRPr="005A3C09">
                <w:rPr>
                  <w:rStyle w:val="Hyperlink"/>
                  <w:rFonts w:ascii="Arial" w:hAnsi="Arial" w:cs="Arial"/>
                </w:rPr>
                <w:t>jamshid.a@pro-data.tech</w:t>
              </w:r>
            </w:hyperlink>
          </w:p>
        </w:tc>
      </w:tr>
      <w:tr w:rsidR="00513CCF" w:rsidRPr="00FD6F42" w14:paraId="49DECBEA" w14:textId="77777777" w:rsidTr="003B46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24BB2C0A" w14:textId="0341A38F" w:rsidR="00513CCF" w:rsidRDefault="00513CCF" w:rsidP="00F56C78">
            <w:r>
              <w:t>9</w:t>
            </w:r>
          </w:p>
        </w:tc>
        <w:tc>
          <w:tcPr>
            <w:tcW w:w="3330" w:type="dxa"/>
          </w:tcPr>
          <w:p w14:paraId="3B953F85" w14:textId="702759A1" w:rsidR="00513CCF" w:rsidRPr="00A74455" w:rsidRDefault="008416B6" w:rsidP="00F56C78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sz w:val="20"/>
              </w:rPr>
              <w:t>Technical Support team</w:t>
            </w:r>
          </w:p>
        </w:tc>
        <w:tc>
          <w:tcPr>
            <w:tcW w:w="5490" w:type="dxa"/>
          </w:tcPr>
          <w:p w14:paraId="67B29A85" w14:textId="586DB2B9" w:rsidR="00513CCF" w:rsidRPr="00A74455" w:rsidRDefault="00513CCF" w:rsidP="00F56C78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</w:p>
        </w:tc>
      </w:tr>
    </w:tbl>
    <w:p w14:paraId="75E99CDD" w14:textId="77777777" w:rsidR="003B4692" w:rsidRDefault="003B4692" w:rsidP="003B4692">
      <w:pPr>
        <w:pStyle w:val="BodyText"/>
      </w:pPr>
      <w:bookmarkStart w:id="32" w:name="_Toc49840085"/>
      <w:bookmarkStart w:id="33" w:name="_Toc97981754"/>
      <w:bookmarkStart w:id="34" w:name="_Toc98940523"/>
      <w:bookmarkStart w:id="35" w:name="_Toc1989808115"/>
    </w:p>
    <w:p w14:paraId="1E72DF07" w14:textId="77777777" w:rsidR="006517B8" w:rsidRDefault="006517B8" w:rsidP="003B4692">
      <w:pPr>
        <w:pStyle w:val="BodyText"/>
      </w:pPr>
    </w:p>
    <w:p w14:paraId="13C1CD13" w14:textId="77777777" w:rsidR="006517B8" w:rsidRDefault="006517B8" w:rsidP="003B4692">
      <w:pPr>
        <w:pStyle w:val="BodyText"/>
      </w:pPr>
    </w:p>
    <w:p w14:paraId="6233EB83" w14:textId="77777777" w:rsidR="006517B8" w:rsidRDefault="006517B8" w:rsidP="003B4692">
      <w:pPr>
        <w:pStyle w:val="BodyText"/>
      </w:pPr>
    </w:p>
    <w:p w14:paraId="5CE3CEAD" w14:textId="77777777" w:rsidR="006517B8" w:rsidRPr="003B4692" w:rsidRDefault="006517B8" w:rsidP="003B4692">
      <w:pPr>
        <w:pStyle w:val="BodyText"/>
      </w:pPr>
    </w:p>
    <w:p w14:paraId="6876F492" w14:textId="2FC00D12" w:rsidR="00957C9B" w:rsidRPr="0043389B" w:rsidRDefault="00957C9B">
      <w:pPr>
        <w:pStyle w:val="Heading2"/>
        <w:numPr>
          <w:ilvl w:val="1"/>
          <w:numId w:val="24"/>
        </w:numPr>
        <w:rPr>
          <w:color w:val="FFD790" w:themeColor="accent2" w:themeTint="99"/>
        </w:rPr>
      </w:pPr>
      <w:bookmarkStart w:id="36" w:name="_Toc133918229"/>
      <w:bookmarkStart w:id="37" w:name="OLE_LINK8"/>
      <w:bookmarkEnd w:id="32"/>
      <w:bookmarkEnd w:id="33"/>
      <w:bookmarkEnd w:id="34"/>
      <w:bookmarkEnd w:id="35"/>
      <w:r w:rsidRPr="0043389B">
        <w:rPr>
          <w:color w:val="FFD790" w:themeColor="accent2" w:themeTint="99"/>
        </w:rPr>
        <w:t>Test Team</w:t>
      </w:r>
      <w:bookmarkEnd w:id="36"/>
    </w:p>
    <w:tbl>
      <w:tblPr>
        <w:tblStyle w:val="TableEPAM"/>
        <w:tblW w:w="9360" w:type="dxa"/>
        <w:tblLayout w:type="fixed"/>
        <w:tblLook w:val="04A0" w:firstRow="1" w:lastRow="0" w:firstColumn="1" w:lastColumn="0" w:noHBand="0" w:noVBand="1"/>
      </w:tblPr>
      <w:tblGrid>
        <w:gridCol w:w="540"/>
        <w:gridCol w:w="1425"/>
        <w:gridCol w:w="2085"/>
        <w:gridCol w:w="2070"/>
        <w:gridCol w:w="3240"/>
      </w:tblGrid>
      <w:tr w:rsidR="004475F7" w:rsidRPr="00DE1BD0" w14:paraId="72407DAA" w14:textId="77777777" w:rsidTr="14D0B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bookmarkEnd w:id="37"/>
          <w:p w14:paraId="24BC3A3B" w14:textId="77777777" w:rsidR="004475F7" w:rsidRPr="00DE1BD0" w:rsidRDefault="004475F7" w:rsidP="00FD6F42">
            <w:pPr>
              <w:rPr>
                <w:rFonts w:ascii="Arial" w:hAnsi="Arial" w:cs="Arial"/>
                <w:sz w:val="20"/>
              </w:rPr>
            </w:pPr>
            <w:r w:rsidRPr="00DE1BD0">
              <w:rPr>
                <w:rFonts w:ascii="Arial" w:hAnsi="Arial" w:cs="Arial"/>
                <w:sz w:val="20"/>
              </w:rPr>
              <w:t>#</w:t>
            </w:r>
          </w:p>
        </w:tc>
        <w:tc>
          <w:tcPr>
            <w:tcW w:w="1425" w:type="dxa"/>
          </w:tcPr>
          <w:p w14:paraId="6412A4C6" w14:textId="77777777" w:rsidR="004475F7" w:rsidRPr="00DE1BD0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DE1BD0">
              <w:rPr>
                <w:rFonts w:ascii="Arial" w:hAnsi="Arial" w:cs="Arial"/>
                <w:sz w:val="20"/>
              </w:rPr>
              <w:t>Project Role</w:t>
            </w:r>
          </w:p>
        </w:tc>
        <w:tc>
          <w:tcPr>
            <w:tcW w:w="2085" w:type="dxa"/>
          </w:tcPr>
          <w:p w14:paraId="3A483ABD" w14:textId="77777777" w:rsidR="004475F7" w:rsidRPr="00DE1BD0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DE1BD0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070" w:type="dxa"/>
          </w:tcPr>
          <w:p w14:paraId="00023357" w14:textId="77777777" w:rsidR="004475F7" w:rsidRPr="00DE1BD0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DE1BD0">
              <w:rPr>
                <w:rFonts w:ascii="Arial" w:hAnsi="Arial" w:cs="Arial"/>
                <w:sz w:val="20"/>
              </w:rPr>
              <w:t>Location</w:t>
            </w:r>
          </w:p>
        </w:tc>
        <w:tc>
          <w:tcPr>
            <w:tcW w:w="3240" w:type="dxa"/>
          </w:tcPr>
          <w:p w14:paraId="6F783970" w14:textId="77777777" w:rsidR="004475F7" w:rsidRPr="00DE1BD0" w:rsidRDefault="749EE8D6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DE1BD0">
              <w:rPr>
                <w:rFonts w:ascii="Arial" w:hAnsi="Arial" w:cs="Arial"/>
                <w:sz w:val="20"/>
              </w:rPr>
              <w:t>Responsibilities</w:t>
            </w:r>
          </w:p>
        </w:tc>
      </w:tr>
      <w:tr w:rsidR="004475F7" w:rsidRPr="00DE1BD0" w14:paraId="1187417C" w14:textId="77777777" w:rsidTr="14D0B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514F59FD" w14:textId="3E44BB6B" w:rsidR="004475F7" w:rsidRPr="00DE1BD0" w:rsidRDefault="00E86088" w:rsidP="00FD6F4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425" w:type="dxa"/>
          </w:tcPr>
          <w:p w14:paraId="6C3C1719" w14:textId="58D130DB" w:rsidR="004475F7" w:rsidRPr="00A74455" w:rsidRDefault="00741339" w:rsidP="00FD6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>
              <w:rPr>
                <w:rFonts w:ascii="Arial" w:hAnsi="Arial" w:cs="Arial"/>
                <w:color w:val="auto"/>
                <w:sz w:val="20"/>
              </w:rPr>
              <w:t>QA (Tester)</w:t>
            </w:r>
          </w:p>
        </w:tc>
        <w:tc>
          <w:tcPr>
            <w:tcW w:w="2085" w:type="dxa"/>
          </w:tcPr>
          <w:p w14:paraId="584F1244" w14:textId="6C1F388F" w:rsidR="004475F7" w:rsidRPr="00A74455" w:rsidRDefault="7EDFEFDF" w:rsidP="00FD6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Fonts w:ascii="Arial" w:hAnsi="Arial" w:cs="Arial"/>
                <w:color w:val="auto"/>
                <w:sz w:val="20"/>
              </w:rPr>
              <w:t>Jamshid Askarov</w:t>
            </w:r>
          </w:p>
        </w:tc>
        <w:tc>
          <w:tcPr>
            <w:tcW w:w="2070" w:type="dxa"/>
          </w:tcPr>
          <w:p w14:paraId="6C7CA207" w14:textId="65B5C176" w:rsidR="004475F7" w:rsidRPr="00A74455" w:rsidRDefault="05DE4449" w:rsidP="136FC1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Fonts w:ascii="Arial" w:hAnsi="Arial" w:cs="Arial"/>
                <w:color w:val="auto"/>
                <w:sz w:val="20"/>
              </w:rPr>
              <w:t xml:space="preserve">Uzbekistan\ </w:t>
            </w:r>
            <w:r w:rsidR="7EDFEFDF" w:rsidRPr="00A74455">
              <w:rPr>
                <w:rFonts w:ascii="Arial" w:hAnsi="Arial" w:cs="Arial"/>
                <w:color w:val="auto"/>
                <w:sz w:val="20"/>
              </w:rPr>
              <w:t>Tashkent</w:t>
            </w:r>
          </w:p>
        </w:tc>
        <w:tc>
          <w:tcPr>
            <w:tcW w:w="3240" w:type="dxa"/>
          </w:tcPr>
          <w:p w14:paraId="0460D2E5" w14:textId="2D69E49B" w:rsidR="004475F7" w:rsidRPr="00A74455" w:rsidRDefault="001A519E" w:rsidP="001A51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Fonts w:ascii="Arial" w:hAnsi="Arial" w:cs="Arial"/>
                <w:color w:val="auto"/>
                <w:sz w:val="20"/>
              </w:rPr>
              <w:t xml:space="preserve">Test </w:t>
            </w:r>
            <w:r w:rsidR="0010330F">
              <w:rPr>
                <w:rFonts w:ascii="Arial" w:hAnsi="Arial" w:cs="Arial"/>
                <w:color w:val="auto"/>
                <w:sz w:val="20"/>
              </w:rPr>
              <w:t>process</w:t>
            </w:r>
            <w:r w:rsidRPr="00A74455">
              <w:rPr>
                <w:rFonts w:ascii="Arial" w:hAnsi="Arial" w:cs="Arial"/>
                <w:color w:val="auto"/>
                <w:sz w:val="20"/>
              </w:rPr>
              <w:t xml:space="preserve"> creation, Test Result Reporting, Test </w:t>
            </w:r>
            <w:r w:rsidR="0010330F">
              <w:rPr>
                <w:rFonts w:ascii="Arial" w:hAnsi="Arial" w:cs="Arial"/>
                <w:color w:val="auto"/>
                <w:sz w:val="20"/>
              </w:rPr>
              <w:t>Plan/Test c</w:t>
            </w:r>
            <w:r w:rsidRPr="00A74455">
              <w:rPr>
                <w:rFonts w:ascii="Arial" w:hAnsi="Arial" w:cs="Arial"/>
                <w:color w:val="auto"/>
                <w:sz w:val="20"/>
              </w:rPr>
              <w:t>ases</w:t>
            </w:r>
            <w:r w:rsidR="00C44FA2" w:rsidRPr="00A74455">
              <w:rPr>
                <w:rFonts w:ascii="Arial" w:hAnsi="Arial" w:cs="Arial"/>
                <w:color w:val="auto"/>
                <w:sz w:val="20"/>
              </w:rPr>
              <w:t>/Checklist</w:t>
            </w:r>
            <w:r w:rsidRPr="00A74455">
              <w:rPr>
                <w:rFonts w:ascii="Arial" w:hAnsi="Arial" w:cs="Arial"/>
                <w:color w:val="auto"/>
                <w:sz w:val="20"/>
              </w:rPr>
              <w:t xml:space="preserve"> Creation</w:t>
            </w:r>
            <w:r w:rsidR="003B4692">
              <w:rPr>
                <w:rFonts w:ascii="Arial" w:hAnsi="Arial" w:cs="Arial"/>
                <w:color w:val="auto"/>
                <w:sz w:val="20"/>
              </w:rPr>
              <w:t>,</w:t>
            </w:r>
            <w:r w:rsidRPr="00A74455">
              <w:rPr>
                <w:rFonts w:ascii="Arial" w:hAnsi="Arial" w:cs="Arial"/>
                <w:color w:val="auto"/>
                <w:sz w:val="20"/>
              </w:rPr>
              <w:t xml:space="preserve"> </w:t>
            </w:r>
            <w:r w:rsidR="61DA68AB" w:rsidRPr="00A74455">
              <w:rPr>
                <w:rFonts w:ascii="Arial" w:hAnsi="Arial" w:cs="Arial"/>
                <w:color w:val="auto"/>
                <w:sz w:val="20"/>
              </w:rPr>
              <w:t>Bug Reporting</w:t>
            </w:r>
            <w:r w:rsidR="0B4BD05C" w:rsidRPr="00A74455">
              <w:rPr>
                <w:rFonts w:ascii="Arial" w:hAnsi="Arial" w:cs="Arial"/>
                <w:color w:val="auto"/>
                <w:sz w:val="20"/>
              </w:rPr>
              <w:t xml:space="preserve">, </w:t>
            </w:r>
            <w:r w:rsidR="00C6085E">
              <w:rPr>
                <w:rFonts w:ascii="Arial" w:hAnsi="Arial" w:cs="Arial"/>
                <w:color w:val="auto"/>
                <w:sz w:val="20"/>
              </w:rPr>
              <w:t>B</w:t>
            </w:r>
            <w:r w:rsidR="0B4BD05C" w:rsidRPr="00A74455">
              <w:rPr>
                <w:rFonts w:ascii="Arial" w:hAnsi="Arial" w:cs="Arial"/>
                <w:color w:val="auto"/>
                <w:sz w:val="20"/>
              </w:rPr>
              <w:t>ug verification, Scrum events Participation</w:t>
            </w:r>
            <w:r w:rsidR="003B4692">
              <w:rPr>
                <w:rFonts w:ascii="Arial" w:hAnsi="Arial" w:cs="Arial"/>
                <w:color w:val="auto"/>
                <w:sz w:val="20"/>
              </w:rPr>
              <w:t>, Requirement Analysis, Automating test process</w:t>
            </w:r>
          </w:p>
        </w:tc>
      </w:tr>
    </w:tbl>
    <w:p w14:paraId="1C8442B2" w14:textId="7FC26D21" w:rsidR="004475F7" w:rsidRPr="0043389B" w:rsidRDefault="64B9BD44">
      <w:pPr>
        <w:pStyle w:val="Heading2"/>
        <w:numPr>
          <w:ilvl w:val="1"/>
          <w:numId w:val="24"/>
        </w:numPr>
        <w:rPr>
          <w:color w:val="FFD790" w:themeColor="accent2" w:themeTint="99"/>
        </w:rPr>
      </w:pPr>
      <w:bookmarkStart w:id="38" w:name="_Toc49840100"/>
      <w:bookmarkStart w:id="39" w:name="_Toc97981793"/>
      <w:bookmarkStart w:id="40" w:name="_Toc98940534"/>
      <w:bookmarkStart w:id="41" w:name="_Toc1786023995"/>
      <w:bookmarkStart w:id="42" w:name="_Toc49840086"/>
      <w:bookmarkStart w:id="43" w:name="_Toc97981755"/>
      <w:bookmarkStart w:id="44" w:name="_Toc98940524"/>
      <w:bookmarkStart w:id="45" w:name="_Toc133918230"/>
      <w:r w:rsidRPr="0043389B">
        <w:rPr>
          <w:color w:val="FFD790" w:themeColor="accent2" w:themeTint="99"/>
        </w:rPr>
        <w:lastRenderedPageBreak/>
        <w:t>Test Environment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tbl>
      <w:tblPr>
        <w:tblStyle w:val="TableEPAM"/>
        <w:tblW w:w="9360" w:type="dxa"/>
        <w:tblLook w:val="04A0" w:firstRow="1" w:lastRow="0" w:firstColumn="1" w:lastColumn="0" w:noHBand="0" w:noVBand="1"/>
      </w:tblPr>
      <w:tblGrid>
        <w:gridCol w:w="540"/>
        <w:gridCol w:w="900"/>
        <w:gridCol w:w="1440"/>
        <w:gridCol w:w="3060"/>
        <w:gridCol w:w="3420"/>
      </w:tblGrid>
      <w:tr w:rsidR="004475F7" w:rsidRPr="00FD6F42" w14:paraId="5F760FBB" w14:textId="77777777" w:rsidTr="14D0B1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6BEEDED" w14:textId="77777777" w:rsidR="004475F7" w:rsidRPr="00957C9B" w:rsidRDefault="004475F7" w:rsidP="00FD6F42">
            <w:pPr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>#</w:t>
            </w:r>
          </w:p>
        </w:tc>
        <w:tc>
          <w:tcPr>
            <w:tcW w:w="900" w:type="dxa"/>
          </w:tcPr>
          <w:p w14:paraId="35BA5B84" w14:textId="77777777" w:rsidR="004475F7" w:rsidRPr="00957C9B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>Role</w:t>
            </w:r>
          </w:p>
        </w:tc>
        <w:tc>
          <w:tcPr>
            <w:tcW w:w="1440" w:type="dxa"/>
          </w:tcPr>
          <w:p w14:paraId="49559631" w14:textId="77777777" w:rsidR="004475F7" w:rsidRPr="00957C9B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>Resource</w:t>
            </w:r>
          </w:p>
        </w:tc>
        <w:tc>
          <w:tcPr>
            <w:tcW w:w="3060" w:type="dxa"/>
          </w:tcPr>
          <w:p w14:paraId="736FBB53" w14:textId="77777777" w:rsidR="004475F7" w:rsidRPr="00957C9B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>Hardware configuration</w:t>
            </w:r>
          </w:p>
        </w:tc>
        <w:tc>
          <w:tcPr>
            <w:tcW w:w="3420" w:type="dxa"/>
          </w:tcPr>
          <w:p w14:paraId="20726414" w14:textId="77777777" w:rsidR="004475F7" w:rsidRPr="00957C9B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>Software configuration</w:t>
            </w:r>
          </w:p>
        </w:tc>
      </w:tr>
      <w:tr w:rsidR="00774CF4" w:rsidRPr="00FD6F42" w14:paraId="7E470334" w14:textId="77777777" w:rsidTr="14D0B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4F46692D" w14:textId="594803EE" w:rsidR="00774CF4" w:rsidRPr="00957C9B" w:rsidRDefault="00774CF4" w:rsidP="005204B1">
            <w:pPr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900" w:type="dxa"/>
            <w:vMerge w:val="restart"/>
          </w:tcPr>
          <w:p w14:paraId="5B3DC0EF" w14:textId="446FE645" w:rsidR="00774CF4" w:rsidRPr="00A74455" w:rsidRDefault="00774CF4" w:rsidP="0052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Fonts w:ascii="Arial" w:hAnsi="Arial" w:cs="Arial"/>
                <w:color w:val="auto"/>
                <w:sz w:val="20"/>
              </w:rPr>
              <w:t xml:space="preserve">    QA</w:t>
            </w:r>
          </w:p>
        </w:tc>
        <w:tc>
          <w:tcPr>
            <w:tcW w:w="1440" w:type="dxa"/>
          </w:tcPr>
          <w:p w14:paraId="6B1F65A4" w14:textId="0B99A8E2" w:rsidR="00774CF4" w:rsidRPr="00A74455" w:rsidRDefault="00774CF4" w:rsidP="0052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Laptop </w:t>
            </w:r>
            <w:r w:rsidRPr="00A74455">
              <w:rPr>
                <w:rStyle w:val="scxw88535468"/>
                <w:rFonts w:ascii="Arial" w:hAnsi="Arial" w:cs="Arial"/>
                <w:color w:val="auto"/>
                <w:sz w:val="20"/>
              </w:rPr>
              <w:t> </w:t>
            </w:r>
            <w:r w:rsidRPr="00A74455">
              <w:rPr>
                <w:rFonts w:ascii="Arial" w:hAnsi="Arial" w:cs="Arial"/>
                <w:color w:val="auto"/>
                <w:sz w:val="20"/>
              </w:rPr>
              <w:br/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(HP </w:t>
            </w:r>
            <w:proofErr w:type="spellStart"/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Probook</w:t>
            </w:r>
            <w:proofErr w:type="spellEnd"/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)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3060" w:type="dxa"/>
          </w:tcPr>
          <w:p w14:paraId="2E8B3619" w14:textId="20F2EF61" w:rsidR="00774CF4" w:rsidRPr="00A74455" w:rsidRDefault="00774CF4" w:rsidP="0052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16GB RAM,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512 SSD,</w:t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AMD Ryzen 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5</w:t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GHz</w:t>
            </w:r>
          </w:p>
        </w:tc>
        <w:tc>
          <w:tcPr>
            <w:tcW w:w="3420" w:type="dxa"/>
          </w:tcPr>
          <w:p w14:paraId="47AB46AC" w14:textId="0DC10510" w:rsidR="00774CF4" w:rsidRPr="00A74455" w:rsidRDefault="00774CF4" w:rsidP="005204B1">
            <w:pPr>
              <w:pStyle w:val="paragraph"/>
              <w:spacing w:before="0" w:beforeAutospacing="0" w:after="0" w:afterAutospacing="0"/>
              <w:textAlignment w:val="baseline"/>
              <w:divId w:val="16216498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  <w:szCs w:val="20"/>
              </w:rPr>
              <w:t>Windows 11, Google Chrome, MS Edge</w:t>
            </w:r>
            <w:r>
              <w:rPr>
                <w:rStyle w:val="normaltextrun"/>
                <w:rFonts w:ascii="Arial" w:hAnsi="Arial" w:cs="Arial"/>
                <w:color w:val="auto"/>
                <w:sz w:val="20"/>
                <w:szCs w:val="20"/>
              </w:rPr>
              <w:t>, Mozilla Firefox</w:t>
            </w:r>
          </w:p>
          <w:p w14:paraId="2DA717C1" w14:textId="10C3137F" w:rsidR="00774CF4" w:rsidRPr="00A74455" w:rsidRDefault="00774CF4" w:rsidP="005204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</w:tr>
      <w:tr w:rsidR="00774CF4" w14:paraId="74721381" w14:textId="77777777" w:rsidTr="14D0B1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2C903E92" w14:textId="6DA19204" w:rsidR="00774CF4" w:rsidRPr="00957C9B" w:rsidRDefault="00774CF4" w:rsidP="005204B1">
            <w:pPr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900" w:type="dxa"/>
            <w:vMerge/>
          </w:tcPr>
          <w:p w14:paraId="7C0E3CFC" w14:textId="79946E39" w:rsidR="00774CF4" w:rsidRPr="00A74455" w:rsidRDefault="00774CF4" w:rsidP="005204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</w:p>
        </w:tc>
        <w:tc>
          <w:tcPr>
            <w:tcW w:w="1440" w:type="dxa"/>
          </w:tcPr>
          <w:p w14:paraId="26CFAEE7" w14:textId="77777777" w:rsidR="00774CF4" w:rsidRPr="00A74455" w:rsidRDefault="00774CF4" w:rsidP="005204B1">
            <w:pPr>
              <w:pStyle w:val="paragraph"/>
              <w:spacing w:before="0" w:beforeAutospacing="0" w:after="0" w:afterAutospacing="0"/>
              <w:textAlignment w:val="baseline"/>
              <w:divId w:val="1031960513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4455">
              <w:rPr>
                <w:rStyle w:val="eop"/>
                <w:rFonts w:ascii="Arial" w:hAnsi="Arial" w:cs="Arial"/>
                <w:color w:val="auto"/>
                <w:sz w:val="20"/>
                <w:szCs w:val="20"/>
              </w:rPr>
              <w:t> </w:t>
            </w:r>
          </w:p>
          <w:p w14:paraId="08759D80" w14:textId="77777777" w:rsidR="00774CF4" w:rsidRPr="00A74455" w:rsidRDefault="00774CF4" w:rsidP="005204B1">
            <w:pPr>
              <w:pStyle w:val="paragraph"/>
              <w:spacing w:before="0" w:beforeAutospacing="0" w:after="0" w:afterAutospacing="0"/>
              <w:textAlignment w:val="baseline"/>
              <w:divId w:val="161389586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  <w:szCs w:val="20"/>
              </w:rPr>
              <w:t>PC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  <w:szCs w:val="20"/>
              </w:rPr>
              <w:t> </w:t>
            </w:r>
          </w:p>
          <w:p w14:paraId="60B3024E" w14:textId="2327F937" w:rsidR="00774CF4" w:rsidRPr="00A74455" w:rsidRDefault="00774CF4" w:rsidP="005204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3060" w:type="dxa"/>
          </w:tcPr>
          <w:p w14:paraId="0FA0CC7A" w14:textId="4F9071EB" w:rsidR="00774CF4" w:rsidRPr="00A74455" w:rsidRDefault="00774CF4" w:rsidP="005204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16GB RAM, i5 2.90 GHz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3420" w:type="dxa"/>
          </w:tcPr>
          <w:p w14:paraId="736F3463" w14:textId="77777777" w:rsidR="00774CF4" w:rsidRPr="00A74455" w:rsidRDefault="00774CF4" w:rsidP="005204B1">
            <w:pPr>
              <w:pStyle w:val="paragraph"/>
              <w:spacing w:before="0" w:beforeAutospacing="0" w:after="0" w:afterAutospacing="0"/>
              <w:textAlignment w:val="baseline"/>
              <w:divId w:val="97105633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4455">
              <w:rPr>
                <w:rStyle w:val="eop"/>
                <w:rFonts w:ascii="Arial" w:hAnsi="Arial" w:cs="Arial"/>
                <w:color w:val="auto"/>
                <w:sz w:val="20"/>
                <w:szCs w:val="20"/>
              </w:rPr>
              <w:t> </w:t>
            </w:r>
          </w:p>
          <w:p w14:paraId="0C39A903" w14:textId="3606D867" w:rsidR="00774CF4" w:rsidRPr="00A74455" w:rsidRDefault="00774CF4" w:rsidP="005204B1">
            <w:pPr>
              <w:pStyle w:val="paragraph"/>
              <w:spacing w:before="0" w:beforeAutospacing="0" w:after="0" w:afterAutospacing="0"/>
              <w:textAlignment w:val="baseline"/>
              <w:divId w:val="499662046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  <w:szCs w:val="20"/>
              </w:rPr>
              <w:t>Windows 11, Google Chrome, MS Edge</w:t>
            </w:r>
            <w:r>
              <w:rPr>
                <w:rStyle w:val="normaltextrun"/>
                <w:rFonts w:ascii="Arial" w:hAnsi="Arial" w:cs="Arial"/>
                <w:color w:val="auto"/>
                <w:sz w:val="20"/>
                <w:szCs w:val="20"/>
              </w:rPr>
              <w:t>, Mozilla Firefox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  <w:szCs w:val="20"/>
              </w:rPr>
              <w:t> </w:t>
            </w:r>
          </w:p>
          <w:p w14:paraId="0EC8843C" w14:textId="1B159310" w:rsidR="00774CF4" w:rsidRPr="00A74455" w:rsidRDefault="00774CF4" w:rsidP="005204B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</w:tr>
      <w:tr w:rsidR="00774CF4" w14:paraId="3EB4D8A2" w14:textId="77777777" w:rsidTr="14D0B1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131949CA" w14:textId="47A29EF6" w:rsidR="00774CF4" w:rsidRPr="00957C9B" w:rsidRDefault="00C603B1" w:rsidP="00202A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00" w:type="dxa"/>
            <w:vMerge/>
          </w:tcPr>
          <w:p w14:paraId="4C307B50" w14:textId="77777777" w:rsidR="00774CF4" w:rsidRPr="00A74455" w:rsidRDefault="00774CF4" w:rsidP="00202A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7AF776FD" w14:textId="16ABC2FE" w:rsidR="00774CF4" w:rsidRPr="00A74455" w:rsidRDefault="00774CF4" w:rsidP="00202A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iPhone</w:t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1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4 Pro Max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3060" w:type="dxa"/>
          </w:tcPr>
          <w:p w14:paraId="029CBA54" w14:textId="1FA6D96A" w:rsidR="00774CF4" w:rsidRPr="00A74455" w:rsidRDefault="00774CF4" w:rsidP="00202A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128GB, 100%</w:t>
            </w:r>
          </w:p>
        </w:tc>
        <w:tc>
          <w:tcPr>
            <w:tcW w:w="3420" w:type="dxa"/>
          </w:tcPr>
          <w:p w14:paraId="51A4EA14" w14:textId="215410BD" w:rsidR="00774CF4" w:rsidRPr="00A74455" w:rsidRDefault="00774CF4" w:rsidP="00202A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iOS v17.2.1</w:t>
            </w:r>
          </w:p>
        </w:tc>
      </w:tr>
      <w:tr w:rsidR="00774CF4" w14:paraId="102D39F1" w14:textId="77777777" w:rsidTr="14D0B1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</w:tcPr>
          <w:p w14:paraId="35C89BD6" w14:textId="0C858D39" w:rsidR="00774CF4" w:rsidRDefault="00C603B1" w:rsidP="00A32D7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00" w:type="dxa"/>
            <w:vMerge/>
          </w:tcPr>
          <w:p w14:paraId="6C0F3675" w14:textId="77777777" w:rsidR="00774CF4" w:rsidRPr="00A74455" w:rsidRDefault="00774CF4" w:rsidP="00A32D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40" w:type="dxa"/>
          </w:tcPr>
          <w:p w14:paraId="1EA91EEB" w14:textId="77546406" w:rsidR="00774CF4" w:rsidRDefault="00774CF4" w:rsidP="00A32D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Galaxy </w:t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S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amsung tab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3060" w:type="dxa"/>
          </w:tcPr>
          <w:p w14:paraId="5913CCF3" w14:textId="3804EF79" w:rsidR="00774CF4" w:rsidRDefault="00774CF4" w:rsidP="00A32D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128GB</w:t>
            </w:r>
          </w:p>
        </w:tc>
        <w:tc>
          <w:tcPr>
            <w:tcW w:w="3420" w:type="dxa"/>
          </w:tcPr>
          <w:p w14:paraId="67AA6D3A" w14:textId="1CFBF365" w:rsidR="00774CF4" w:rsidRDefault="00774CF4" w:rsidP="00A32D7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Android v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12.1</w:t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</w:t>
            </w:r>
          </w:p>
        </w:tc>
      </w:tr>
    </w:tbl>
    <w:p w14:paraId="20C8CEE7" w14:textId="3692B1AB" w:rsidR="004475F7" w:rsidRPr="00016767" w:rsidRDefault="1AC68EBA">
      <w:pPr>
        <w:pStyle w:val="Heading2"/>
        <w:numPr>
          <w:ilvl w:val="1"/>
          <w:numId w:val="24"/>
        </w:numPr>
        <w:rPr>
          <w:color w:val="FFD790" w:themeColor="accent2" w:themeTint="99"/>
        </w:rPr>
      </w:pPr>
      <w:bookmarkStart w:id="46" w:name="_8.3_Test_Tools"/>
      <w:bookmarkStart w:id="47" w:name="_8.4_Test_Tools"/>
      <w:bookmarkStart w:id="48" w:name="_Toc49840087"/>
      <w:bookmarkStart w:id="49" w:name="_Toc97981756"/>
      <w:bookmarkStart w:id="50" w:name="_Toc98940525"/>
      <w:bookmarkStart w:id="51" w:name="_Toc9189118"/>
      <w:bookmarkStart w:id="52" w:name="_Toc133918231"/>
      <w:bookmarkEnd w:id="46"/>
      <w:bookmarkEnd w:id="47"/>
      <w:r w:rsidRPr="00016767">
        <w:rPr>
          <w:color w:val="FFD790" w:themeColor="accent2" w:themeTint="99"/>
        </w:rPr>
        <w:t xml:space="preserve">Test </w:t>
      </w:r>
      <w:bookmarkEnd w:id="48"/>
      <w:bookmarkEnd w:id="49"/>
      <w:bookmarkEnd w:id="50"/>
      <w:r w:rsidR="2CD6E1B1" w:rsidRPr="00016767">
        <w:rPr>
          <w:color w:val="FFD790" w:themeColor="accent2" w:themeTint="99"/>
        </w:rPr>
        <w:t>tools</w:t>
      </w:r>
      <w:bookmarkEnd w:id="51"/>
      <w:bookmarkEnd w:id="52"/>
    </w:p>
    <w:tbl>
      <w:tblPr>
        <w:tblStyle w:val="TableEPAM"/>
        <w:tblW w:w="9360" w:type="dxa"/>
        <w:tblLook w:val="04A0" w:firstRow="1" w:lastRow="0" w:firstColumn="1" w:lastColumn="0" w:noHBand="0" w:noVBand="1"/>
      </w:tblPr>
      <w:tblGrid>
        <w:gridCol w:w="495"/>
        <w:gridCol w:w="6285"/>
        <w:gridCol w:w="2580"/>
      </w:tblGrid>
      <w:tr w:rsidR="00426A5B" w:rsidRPr="00FD6F42" w14:paraId="66224486" w14:textId="77777777" w:rsidTr="002A24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332E870D" w14:textId="0EBC6303" w:rsidR="00426A5B" w:rsidRPr="00957C9B" w:rsidRDefault="00426A5B" w:rsidP="00426A5B">
            <w:pPr>
              <w:rPr>
                <w:rFonts w:ascii="Arial" w:hAnsi="Arial" w:cs="Arial"/>
                <w:sz w:val="20"/>
              </w:rPr>
            </w:pPr>
            <w:bookmarkStart w:id="53" w:name="OLE_LINK3"/>
            <w:r w:rsidRPr="00957C9B">
              <w:rPr>
                <w:rStyle w:val="eop"/>
                <w:rFonts w:ascii="Arial" w:hAnsi="Arial" w:cs="Arial"/>
                <w:b w:val="0"/>
                <w:bCs/>
                <w:color w:val="3B3838"/>
                <w:sz w:val="20"/>
              </w:rPr>
              <w:t> </w:t>
            </w:r>
          </w:p>
        </w:tc>
        <w:tc>
          <w:tcPr>
            <w:tcW w:w="6285" w:type="dxa"/>
          </w:tcPr>
          <w:p w14:paraId="1AFFCF9F" w14:textId="6C2F347E" w:rsidR="00426A5B" w:rsidRPr="00957C9B" w:rsidRDefault="00426A5B" w:rsidP="00426A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957C9B">
              <w:rPr>
                <w:rStyle w:val="eop"/>
                <w:rFonts w:ascii="Arial" w:hAnsi="Arial" w:cs="Arial"/>
                <w:b w:val="0"/>
                <w:bCs/>
                <w:color w:val="3B3838"/>
                <w:sz w:val="20"/>
              </w:rPr>
              <w:t> </w:t>
            </w:r>
          </w:p>
        </w:tc>
        <w:tc>
          <w:tcPr>
            <w:tcW w:w="2580" w:type="dxa"/>
          </w:tcPr>
          <w:p w14:paraId="62CCCEB1" w14:textId="69FDADC6" w:rsidR="00426A5B" w:rsidRPr="00957C9B" w:rsidRDefault="00426A5B" w:rsidP="00426A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957C9B">
              <w:rPr>
                <w:rStyle w:val="eop"/>
                <w:rFonts w:ascii="Arial" w:hAnsi="Arial" w:cs="Arial"/>
                <w:b w:val="0"/>
                <w:bCs/>
                <w:color w:val="3B3838"/>
                <w:sz w:val="20"/>
              </w:rPr>
              <w:t> </w:t>
            </w:r>
          </w:p>
        </w:tc>
      </w:tr>
      <w:tr w:rsidR="00426A5B" w:rsidRPr="00FD6F42" w14:paraId="752C84EF" w14:textId="77777777" w:rsidTr="002A2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4BABBBEB" w14:textId="5DECF57A" w:rsidR="00426A5B" w:rsidRPr="00A74455" w:rsidRDefault="00426A5B" w:rsidP="00426A5B">
            <w:pPr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1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6285" w:type="dxa"/>
          </w:tcPr>
          <w:p w14:paraId="16550E26" w14:textId="7B898CEF" w:rsidR="00426A5B" w:rsidRPr="00A74455" w:rsidRDefault="00A02B4C" w:rsidP="00426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hyperlink r:id="rId31" w:history="1">
              <w:r w:rsidRPr="00A02B4C">
                <w:rPr>
                  <w:rStyle w:val="Hyperlink"/>
                  <w:rFonts w:ascii="Arial" w:hAnsi="Arial" w:cs="Arial"/>
                </w:rPr>
                <w:t>my.pro-</w:t>
              </w:r>
              <w:proofErr w:type="spellStart"/>
              <w:r w:rsidRPr="00A02B4C">
                <w:rPr>
                  <w:rStyle w:val="Hyperlink"/>
                  <w:rFonts w:ascii="Arial" w:hAnsi="Arial" w:cs="Arial"/>
                </w:rPr>
                <w:t>data.tech</w:t>
              </w:r>
              <w:proofErr w:type="spellEnd"/>
            </w:hyperlink>
          </w:p>
        </w:tc>
        <w:tc>
          <w:tcPr>
            <w:tcW w:w="2580" w:type="dxa"/>
          </w:tcPr>
          <w:p w14:paraId="580C913C" w14:textId="4DA9A396" w:rsidR="00426A5B" w:rsidRPr="00A74455" w:rsidRDefault="00426A5B" w:rsidP="00426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For performing </w:t>
            </w:r>
            <w:r w:rsidR="00A02B4C">
              <w:rPr>
                <w:rStyle w:val="normaltextrun"/>
                <w:rFonts w:ascii="Arial" w:hAnsi="Arial" w:cs="Arial"/>
                <w:color w:val="auto"/>
                <w:sz w:val="20"/>
              </w:rPr>
              <w:t>post-release</w:t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and regression testing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</w:tr>
      <w:tr w:rsidR="00426A5B" w:rsidRPr="00FD6F42" w14:paraId="63881EA3" w14:textId="77777777" w:rsidTr="002A2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3AF62004" w14:textId="12634608" w:rsidR="00426A5B" w:rsidRPr="00A74455" w:rsidRDefault="00426A5B" w:rsidP="00426A5B">
            <w:pPr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2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6285" w:type="dxa"/>
          </w:tcPr>
          <w:p w14:paraId="0F36FB65" w14:textId="228F21C9" w:rsidR="00426A5B" w:rsidRPr="00A74455" w:rsidRDefault="00A02B4C" w:rsidP="00426A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hyperlink r:id="rId32" w:history="1">
              <w:r w:rsidRPr="00A02B4C">
                <w:rPr>
                  <w:rStyle w:val="Hyperlink"/>
                  <w:rFonts w:ascii="Arial" w:hAnsi="Arial" w:cs="Arial"/>
                </w:rPr>
                <w:t>test-my.pro-</w:t>
              </w:r>
              <w:proofErr w:type="spellStart"/>
              <w:r w:rsidRPr="00A02B4C">
                <w:rPr>
                  <w:rStyle w:val="Hyperlink"/>
                  <w:rFonts w:ascii="Arial" w:hAnsi="Arial" w:cs="Arial"/>
                </w:rPr>
                <w:t>data.tech</w:t>
              </w:r>
              <w:proofErr w:type="spellEnd"/>
            </w:hyperlink>
          </w:p>
        </w:tc>
        <w:tc>
          <w:tcPr>
            <w:tcW w:w="2580" w:type="dxa"/>
          </w:tcPr>
          <w:p w14:paraId="4B56FF2C" w14:textId="3AAAF3B2" w:rsidR="00426A5B" w:rsidRPr="00A74455" w:rsidRDefault="00426A5B" w:rsidP="00426A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For performing </w:t>
            </w:r>
            <w:r w:rsidR="00A02B4C">
              <w:rPr>
                <w:rStyle w:val="normaltextrun"/>
                <w:rFonts w:ascii="Arial" w:hAnsi="Arial" w:cs="Arial"/>
                <w:color w:val="auto"/>
                <w:sz w:val="20"/>
              </w:rPr>
              <w:t>pre-release</w:t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and </w:t>
            </w:r>
            <w:r w:rsidR="00A02B4C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all </w:t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other testing types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</w:tr>
      <w:tr w:rsidR="00877CF3" w:rsidRPr="00FD6F42" w14:paraId="757FA567" w14:textId="77777777" w:rsidTr="002A2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50BE8517" w14:textId="6EED0AFF" w:rsidR="00877CF3" w:rsidRPr="00A74455" w:rsidRDefault="00877CF3" w:rsidP="00877CF3">
            <w:pPr>
              <w:rPr>
                <w:rStyle w:val="normaltextrun"/>
                <w:rFonts w:ascii="Arial" w:hAnsi="Arial" w:cs="Arial"/>
              </w:rPr>
            </w:pPr>
            <w:r>
              <w:rPr>
                <w:rStyle w:val="eop"/>
                <w:rFonts w:ascii="Arial" w:hAnsi="Arial" w:cs="Arial"/>
                <w:color w:val="auto"/>
                <w:sz w:val="20"/>
              </w:rPr>
              <w:t>3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6285" w:type="dxa"/>
          </w:tcPr>
          <w:p w14:paraId="3804AD74" w14:textId="6C68A1D5" w:rsidR="00877CF3" w:rsidRPr="00A74455" w:rsidRDefault="00A02B4C" w:rsidP="00877C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hyperlink r:id="rId33" w:history="1">
              <w:r w:rsidRPr="00A02B4C">
                <w:rPr>
                  <w:rStyle w:val="Hyperlink"/>
                  <w:rFonts w:ascii="Arial" w:hAnsi="Arial" w:cs="Arial"/>
                </w:rPr>
                <w:t>Wiki</w:t>
              </w:r>
            </w:hyperlink>
          </w:p>
        </w:tc>
        <w:tc>
          <w:tcPr>
            <w:tcW w:w="2580" w:type="dxa"/>
          </w:tcPr>
          <w:p w14:paraId="267F1CC6" w14:textId="3E64BB01" w:rsidR="00877CF3" w:rsidRPr="00A74455" w:rsidRDefault="00A02B4C" w:rsidP="00877C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For learning </w:t>
            </w:r>
            <w:r w:rsidR="00276F93">
              <w:rPr>
                <w:rStyle w:val="normaltextrun"/>
                <w:rFonts w:ascii="Arial" w:hAnsi="Arial" w:cs="Arial"/>
                <w:color w:val="auto"/>
                <w:sz w:val="20"/>
              </w:rPr>
              <w:t>control panel</w:t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features as KB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</w:tr>
      <w:tr w:rsidR="00877CF3" w:rsidRPr="00FD6F42" w14:paraId="2D184D59" w14:textId="77777777" w:rsidTr="002A2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6558299C" w14:textId="21988D6B" w:rsidR="00877CF3" w:rsidRPr="00A74455" w:rsidRDefault="00877CF3" w:rsidP="00877CF3">
            <w:pPr>
              <w:rPr>
                <w:rStyle w:val="normaltextrun"/>
                <w:rFonts w:ascii="Arial" w:hAnsi="Arial" w:cs="Arial"/>
              </w:rPr>
            </w:pPr>
            <w:r>
              <w:rPr>
                <w:rStyle w:val="eop"/>
                <w:rFonts w:ascii="Arial" w:hAnsi="Arial" w:cs="Arial"/>
                <w:color w:val="auto"/>
                <w:sz w:val="20"/>
              </w:rPr>
              <w:t>4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6285" w:type="dxa"/>
          </w:tcPr>
          <w:p w14:paraId="024126A2" w14:textId="1D2564A1" w:rsidR="00877CF3" w:rsidRPr="0007724C" w:rsidRDefault="00A02B4C" w:rsidP="00877C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normaltextrun"/>
                <w:rFonts w:ascii="Arial" w:hAnsi="Arial" w:cs="Arial"/>
                <w:sz w:val="20"/>
              </w:rPr>
            </w:pPr>
            <w:hyperlink r:id="rId34" w:history="1">
              <w:hyperlink r:id="rId35" w:history="1">
                <w:r w:rsidRPr="0007724C">
                  <w:rPr>
                    <w:rStyle w:val="Hyperlink"/>
                    <w:rFonts w:ascii="Arial" w:hAnsi="Arial" w:cs="Arial"/>
                  </w:rPr>
                  <w:t>FAQ</w:t>
                </w:r>
              </w:hyperlink>
            </w:hyperlink>
          </w:p>
        </w:tc>
        <w:tc>
          <w:tcPr>
            <w:tcW w:w="2580" w:type="dxa"/>
          </w:tcPr>
          <w:p w14:paraId="1873C9FA" w14:textId="2EED63BB" w:rsidR="00877CF3" w:rsidRPr="00A74455" w:rsidRDefault="00A02B4C" w:rsidP="00877CF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For learning 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frequently asked questions</w:t>
            </w:r>
          </w:p>
        </w:tc>
      </w:tr>
      <w:tr w:rsidR="00426A5B" w14:paraId="1FAF498F" w14:textId="77777777" w:rsidTr="002A2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23AFEBA5" w14:textId="705619BF" w:rsidR="00426A5B" w:rsidRPr="00A74455" w:rsidRDefault="0007724C" w:rsidP="00426A5B">
            <w:pPr>
              <w:rPr>
                <w:rFonts w:ascii="Arial" w:hAnsi="Arial" w:cs="Arial"/>
                <w:color w:val="auto"/>
                <w:sz w:val="20"/>
              </w:rPr>
            </w:pPr>
            <w:r>
              <w:rPr>
                <w:rStyle w:val="eop"/>
                <w:rFonts w:ascii="Arial" w:hAnsi="Arial" w:cs="Arial"/>
                <w:color w:val="auto"/>
                <w:sz w:val="20"/>
              </w:rPr>
              <w:t>5</w:t>
            </w:r>
            <w:r w:rsidR="00426A5B"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6285" w:type="dxa"/>
          </w:tcPr>
          <w:p w14:paraId="2EEFCCA5" w14:textId="0737676B" w:rsidR="00426A5B" w:rsidRPr="0007724C" w:rsidRDefault="0007724C" w:rsidP="00426A5B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  <w:color w:val="auto"/>
                <w:sz w:val="20"/>
              </w:rPr>
            </w:pPr>
            <w:hyperlink r:id="rId36" w:history="1">
              <w:proofErr w:type="spellStart"/>
              <w:r w:rsidRPr="0007724C">
                <w:rPr>
                  <w:rStyle w:val="Hyperlink"/>
                  <w:rFonts w:ascii="Arial" w:hAnsi="Arial" w:cs="Arial"/>
                </w:rPr>
                <w:t>Bitrix</w:t>
              </w:r>
              <w:proofErr w:type="spellEnd"/>
            </w:hyperlink>
          </w:p>
        </w:tc>
        <w:tc>
          <w:tcPr>
            <w:tcW w:w="2580" w:type="dxa"/>
          </w:tcPr>
          <w:p w14:paraId="408A9628" w14:textId="7AE9515E" w:rsidR="00426A5B" w:rsidRPr="00A74455" w:rsidRDefault="00426A5B" w:rsidP="00426A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For bug reporting and QA</w:t>
            </w:r>
            <w:r w:rsidR="00CC3251">
              <w:rPr>
                <w:rStyle w:val="normaltextrun"/>
                <w:rFonts w:ascii="Arial" w:hAnsi="Arial" w:cs="Arial"/>
                <w:color w:val="auto"/>
                <w:sz w:val="20"/>
              </w:rPr>
              <w:t>-tasks</w:t>
            </w:r>
          </w:p>
        </w:tc>
      </w:tr>
      <w:tr w:rsidR="002A24F0" w14:paraId="5C6AA33A" w14:textId="77777777" w:rsidTr="002A2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1327E242" w14:textId="19ED79B0" w:rsidR="002A24F0" w:rsidRDefault="003F003F" w:rsidP="002A24F0">
            <w:pPr>
              <w:rPr>
                <w:rStyle w:val="eop"/>
                <w:rFonts w:ascii="Arial" w:hAnsi="Arial" w:cs="Arial"/>
              </w:rPr>
            </w:pPr>
            <w:r>
              <w:rPr>
                <w:rStyle w:val="eop"/>
                <w:rFonts w:ascii="Arial" w:hAnsi="Arial" w:cs="Arial"/>
                <w:color w:val="auto"/>
                <w:sz w:val="20"/>
              </w:rPr>
              <w:t>6</w:t>
            </w:r>
          </w:p>
        </w:tc>
        <w:tc>
          <w:tcPr>
            <w:tcW w:w="6285" w:type="dxa"/>
          </w:tcPr>
          <w:p w14:paraId="7C1FAA68" w14:textId="68C336FD" w:rsidR="002A24F0" w:rsidRPr="0007724C" w:rsidRDefault="0007724C" w:rsidP="002A24F0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hyperlink r:id="rId37" w:history="1">
              <w:proofErr w:type="spellStart"/>
              <w:r w:rsidRPr="0007724C">
                <w:rPr>
                  <w:rStyle w:val="Hyperlink"/>
                  <w:rFonts w:asciiTheme="minorBidi" w:hAnsiTheme="minorBidi" w:cstheme="minorBidi"/>
                </w:rPr>
                <w:t>Qase</w:t>
              </w:r>
              <w:proofErr w:type="spellEnd"/>
            </w:hyperlink>
          </w:p>
        </w:tc>
        <w:tc>
          <w:tcPr>
            <w:tcW w:w="2580" w:type="dxa"/>
          </w:tcPr>
          <w:p w14:paraId="65D94CF8" w14:textId="30265E66" w:rsidR="002A24F0" w:rsidRPr="00A74455" w:rsidRDefault="002A24F0" w:rsidP="002A24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For </w:t>
            </w:r>
            <w:r w:rsidR="0007724C">
              <w:rPr>
                <w:rStyle w:val="normaltextrun"/>
                <w:rFonts w:ascii="Arial" w:hAnsi="Arial" w:cs="Arial"/>
                <w:color w:val="auto"/>
                <w:sz w:val="20"/>
              </w:rPr>
              <w:t>test case creation</w:t>
            </w:r>
          </w:p>
        </w:tc>
      </w:tr>
      <w:tr w:rsidR="001E44F7" w14:paraId="520120BC" w14:textId="77777777" w:rsidTr="002A2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002A2F2A" w14:textId="3A84D532" w:rsidR="001E44F7" w:rsidRPr="00A74455" w:rsidRDefault="003F003F" w:rsidP="001E44F7">
            <w:pPr>
              <w:rPr>
                <w:rFonts w:ascii="Arial" w:hAnsi="Arial" w:cs="Arial"/>
                <w:color w:val="auto"/>
                <w:sz w:val="20"/>
              </w:rPr>
            </w:pPr>
            <w:r>
              <w:rPr>
                <w:rStyle w:val="eop"/>
                <w:rFonts w:ascii="Arial" w:hAnsi="Arial" w:cs="Arial"/>
                <w:color w:val="auto"/>
                <w:sz w:val="20"/>
              </w:rPr>
              <w:t>7</w:t>
            </w:r>
            <w:r w:rsidR="001E44F7"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6285" w:type="dxa"/>
          </w:tcPr>
          <w:p w14:paraId="6D5FFDF3" w14:textId="1C1F38C8" w:rsidR="001E44F7" w:rsidRPr="0007724C" w:rsidRDefault="0007724C" w:rsidP="001E44F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Theme="minorBidi" w:hAnsiTheme="minorBidi" w:cstheme="minorBidi"/>
                <w:color w:val="auto"/>
                <w:sz w:val="20"/>
              </w:rPr>
            </w:pPr>
            <w:hyperlink r:id="rId38" w:history="1">
              <w:r w:rsidRPr="0007724C">
                <w:rPr>
                  <w:rStyle w:val="Hyperlink"/>
                  <w:rFonts w:asciiTheme="minorBidi" w:hAnsiTheme="minorBidi" w:cstheme="minorBidi"/>
                </w:rPr>
                <w:t>Confluence</w:t>
              </w:r>
            </w:hyperlink>
          </w:p>
        </w:tc>
        <w:tc>
          <w:tcPr>
            <w:tcW w:w="2580" w:type="dxa"/>
          </w:tcPr>
          <w:p w14:paraId="169E4D1D" w14:textId="31A88C7C" w:rsidR="001E44F7" w:rsidRPr="00A74455" w:rsidRDefault="001E44F7" w:rsidP="001E44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For 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tracking </w:t>
            </w:r>
            <w:r w:rsidR="0007724C">
              <w:rPr>
                <w:rStyle w:val="normaltextrun"/>
                <w:rFonts w:ascii="Arial" w:hAnsi="Arial" w:cs="Arial"/>
                <w:color w:val="auto"/>
                <w:sz w:val="20"/>
              </w:rPr>
              <w:t>release notes, CR documents</w:t>
            </w:r>
          </w:p>
        </w:tc>
      </w:tr>
      <w:tr w:rsidR="001E44F7" w14:paraId="5C18A091" w14:textId="77777777" w:rsidTr="002A2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78EF68D1" w14:textId="3DCAF7D8" w:rsidR="001E44F7" w:rsidRDefault="003F003F" w:rsidP="001E44F7">
            <w:pPr>
              <w:rPr>
                <w:rStyle w:val="eop"/>
                <w:rFonts w:ascii="Arial" w:hAnsi="Arial" w:cs="Arial"/>
              </w:rPr>
            </w:pPr>
            <w:r>
              <w:rPr>
                <w:rStyle w:val="eop"/>
                <w:rFonts w:ascii="Arial" w:hAnsi="Arial" w:cs="Arial"/>
                <w:color w:val="auto"/>
                <w:sz w:val="20"/>
              </w:rPr>
              <w:t>8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6285" w:type="dxa"/>
          </w:tcPr>
          <w:p w14:paraId="13952140" w14:textId="3AF412AF" w:rsidR="001E44F7" w:rsidRPr="003F003F" w:rsidRDefault="003F003F" w:rsidP="001E44F7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normaltextrun"/>
                <w:rFonts w:ascii="Arial" w:hAnsi="Arial" w:cs="Arial"/>
                <w:color w:val="auto"/>
                <w:sz w:val="20"/>
              </w:rPr>
            </w:pPr>
            <w:hyperlink r:id="rId39" w:history="1">
              <w:r w:rsidRPr="003F003F">
                <w:rPr>
                  <w:rStyle w:val="Hyperlink"/>
                  <w:rFonts w:ascii="Arial" w:hAnsi="Arial" w:cs="Arial"/>
                </w:rPr>
                <w:t>Yandex mail</w:t>
              </w:r>
            </w:hyperlink>
          </w:p>
        </w:tc>
        <w:tc>
          <w:tcPr>
            <w:tcW w:w="2580" w:type="dxa"/>
          </w:tcPr>
          <w:p w14:paraId="5B2957C2" w14:textId="31B7915A" w:rsidR="001E44F7" w:rsidRPr="00A74455" w:rsidRDefault="001E44F7" w:rsidP="001E44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For </w:t>
            </w:r>
            <w:r w:rsidR="00771D78">
              <w:rPr>
                <w:rStyle w:val="normaltextrun"/>
                <w:rFonts w:ascii="Arial" w:hAnsi="Arial" w:cs="Arial"/>
                <w:color w:val="auto"/>
                <w:sz w:val="20"/>
              </w:rPr>
              <w:t>obtaining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and installing </w:t>
            </w:r>
            <w:proofErr w:type="spellStart"/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apks</w:t>
            </w:r>
            <w:proofErr w:type="spellEnd"/>
          </w:p>
        </w:tc>
      </w:tr>
      <w:tr w:rsidR="0085474D" w14:paraId="4B21800A" w14:textId="77777777" w:rsidTr="002A2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1EAD0015" w14:textId="6465A8F1" w:rsidR="0085474D" w:rsidRDefault="003F003F" w:rsidP="0085474D">
            <w:pPr>
              <w:rPr>
                <w:rStyle w:val="eop"/>
                <w:rFonts w:ascii="Arial" w:hAnsi="Arial" w:cs="Arial"/>
              </w:rPr>
            </w:pPr>
            <w:r>
              <w:rPr>
                <w:rStyle w:val="eop"/>
                <w:rFonts w:ascii="Arial" w:hAnsi="Arial" w:cs="Arial"/>
                <w:color w:val="auto"/>
                <w:sz w:val="20"/>
              </w:rPr>
              <w:t>9</w:t>
            </w:r>
            <w:r w:rsidR="0085474D"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6285" w:type="dxa"/>
          </w:tcPr>
          <w:p w14:paraId="6DE8D7C1" w14:textId="1F344753" w:rsidR="0085474D" w:rsidRPr="00A74455" w:rsidRDefault="003F003F" w:rsidP="0085474D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  <w:color w:val="auto"/>
              </w:rPr>
            </w:pP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Telegram -&gt; </w:t>
            </w:r>
            <w:proofErr w:type="spellStart"/>
            <w:r w:rsidRPr="003F003F">
              <w:rPr>
                <w:rStyle w:val="normaltextrun"/>
                <w:rFonts w:ascii="Arial" w:hAnsi="Arial" w:cs="Arial"/>
                <w:color w:val="auto"/>
                <w:sz w:val="20"/>
              </w:rPr>
              <w:t>Разработка</w:t>
            </w:r>
            <w:proofErr w:type="spellEnd"/>
            <w:r w:rsidRPr="003F003F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Pro-Data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group</w:t>
            </w:r>
          </w:p>
        </w:tc>
        <w:tc>
          <w:tcPr>
            <w:tcW w:w="2580" w:type="dxa"/>
          </w:tcPr>
          <w:p w14:paraId="18A9F4D0" w14:textId="707DACBC" w:rsidR="0085474D" w:rsidRPr="00A74455" w:rsidRDefault="0085474D" w:rsidP="008547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For </w:t>
            </w:r>
            <w:r w:rsidR="003F003F">
              <w:rPr>
                <w:rStyle w:val="normaltextrun"/>
                <w:rFonts w:ascii="Arial" w:hAnsi="Arial" w:cs="Arial"/>
                <w:color w:val="auto"/>
                <w:sz w:val="20"/>
              </w:rPr>
              <w:t>communication with dev team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</w:t>
            </w:r>
          </w:p>
        </w:tc>
      </w:tr>
      <w:tr w:rsidR="00426A5B" w14:paraId="5DB97133" w14:textId="77777777" w:rsidTr="002A24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7A84E1AC" w14:textId="79E6EB4E" w:rsidR="00426A5B" w:rsidRPr="00A74455" w:rsidRDefault="001E44F7" w:rsidP="00426A5B">
            <w:pPr>
              <w:rPr>
                <w:rFonts w:ascii="Arial" w:hAnsi="Arial" w:cs="Arial"/>
                <w:color w:val="auto"/>
                <w:sz w:val="20"/>
              </w:rPr>
            </w:pPr>
            <w:r>
              <w:rPr>
                <w:rStyle w:val="eop"/>
                <w:rFonts w:ascii="Arial" w:hAnsi="Arial" w:cs="Arial"/>
                <w:color w:val="auto"/>
                <w:sz w:val="20"/>
              </w:rPr>
              <w:t>1</w:t>
            </w:r>
            <w:r w:rsidR="003F003F">
              <w:rPr>
                <w:rStyle w:val="eop"/>
                <w:rFonts w:ascii="Arial" w:hAnsi="Arial" w:cs="Arial"/>
                <w:color w:val="auto"/>
                <w:sz w:val="20"/>
              </w:rPr>
              <w:t>0</w:t>
            </w:r>
            <w:r w:rsidR="00426A5B"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6285" w:type="dxa"/>
          </w:tcPr>
          <w:p w14:paraId="56D2802A" w14:textId="4023CFAA" w:rsidR="00426A5B" w:rsidRPr="00A74455" w:rsidRDefault="003F003F" w:rsidP="00426A5B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normaltextrun"/>
                <w:rFonts w:ascii="Arial" w:hAnsi="Arial" w:cs="Arial"/>
                <w:color w:val="auto"/>
                <w:sz w:val="20"/>
              </w:rPr>
            </w:pP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Telegram -&gt; </w:t>
            </w:r>
            <w:r w:rsidRPr="003F003F">
              <w:rPr>
                <w:rStyle w:val="normaltextrun"/>
                <w:rFonts w:ascii="Arial" w:hAnsi="Arial" w:cs="Arial"/>
                <w:color w:val="auto"/>
                <w:sz w:val="20"/>
              </w:rPr>
              <w:t>Pro-Data</w:t>
            </w: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</w:t>
            </w:r>
            <w:r w:rsidRPr="003F003F">
              <w:rPr>
                <w:rStyle w:val="normaltextrun"/>
                <w:rFonts w:ascii="Arial" w:hAnsi="Arial" w:cs="Arial"/>
                <w:color w:val="auto"/>
                <w:sz w:val="20"/>
              </w:rPr>
              <w:t>Customer Panel</w:t>
            </w:r>
            <w:r w:rsidR="00EC3423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group</w:t>
            </w:r>
          </w:p>
        </w:tc>
        <w:tc>
          <w:tcPr>
            <w:tcW w:w="2580" w:type="dxa"/>
          </w:tcPr>
          <w:p w14:paraId="648BAEB0" w14:textId="76CABFE4" w:rsidR="00426A5B" w:rsidRPr="00A74455" w:rsidRDefault="00426A5B" w:rsidP="00426A5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normaltextrun"/>
                <w:rFonts w:ascii="Arial" w:hAnsi="Arial" w:cs="Arial"/>
                <w:color w:val="auto"/>
                <w:sz w:val="20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For </w:t>
            </w:r>
            <w:r w:rsidR="003F003F">
              <w:rPr>
                <w:rStyle w:val="normaltextrun"/>
                <w:rFonts w:ascii="Arial" w:hAnsi="Arial" w:cs="Arial"/>
                <w:color w:val="auto"/>
                <w:sz w:val="20"/>
              </w:rPr>
              <w:t>communication about product with technical support team</w:t>
            </w:r>
            <w:r w:rsidR="000D7A4A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 </w:t>
            </w:r>
          </w:p>
        </w:tc>
      </w:tr>
      <w:tr w:rsidR="00C76F91" w14:paraId="1B4823E1" w14:textId="77777777" w:rsidTr="002A24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" w:type="dxa"/>
          </w:tcPr>
          <w:p w14:paraId="60E85E8D" w14:textId="1AD20569" w:rsidR="00C76F91" w:rsidRDefault="00C76F91" w:rsidP="00C76F91">
            <w:pPr>
              <w:rPr>
                <w:rStyle w:val="eop"/>
                <w:rFonts w:ascii="Arial" w:hAnsi="Arial" w:cs="Arial"/>
              </w:rPr>
            </w:pPr>
            <w:r>
              <w:rPr>
                <w:rStyle w:val="eop"/>
                <w:rFonts w:ascii="Arial" w:hAnsi="Arial" w:cs="Arial"/>
                <w:color w:val="auto"/>
                <w:sz w:val="20"/>
              </w:rPr>
              <w:t>1</w:t>
            </w:r>
            <w:r w:rsidR="00D0282B">
              <w:rPr>
                <w:rStyle w:val="eop"/>
                <w:rFonts w:ascii="Arial" w:hAnsi="Arial" w:cs="Arial"/>
                <w:color w:val="auto"/>
                <w:sz w:val="20"/>
              </w:rPr>
              <w:t>1</w:t>
            </w:r>
            <w:r w:rsidRPr="00A74455">
              <w:rPr>
                <w:rStyle w:val="eop"/>
                <w:rFonts w:ascii="Arial" w:hAnsi="Arial" w:cs="Arial"/>
                <w:color w:val="auto"/>
                <w:sz w:val="20"/>
              </w:rPr>
              <w:t> </w:t>
            </w:r>
          </w:p>
        </w:tc>
        <w:tc>
          <w:tcPr>
            <w:tcW w:w="6285" w:type="dxa"/>
          </w:tcPr>
          <w:p w14:paraId="4D80258F" w14:textId="7876E0C9" w:rsidR="00C76F91" w:rsidRPr="00EC3423" w:rsidRDefault="003F003F" w:rsidP="00C76F91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  <w:color w:val="auto"/>
                <w:lang w:val="ru-RU"/>
              </w:rPr>
            </w:pPr>
            <w:r>
              <w:rPr>
                <w:rStyle w:val="normaltextrun"/>
                <w:rFonts w:ascii="Arial" w:hAnsi="Arial" w:cs="Arial"/>
                <w:color w:val="auto"/>
                <w:sz w:val="20"/>
              </w:rPr>
              <w:t>Telegram</w:t>
            </w:r>
            <w:r w:rsidRPr="00EC3423">
              <w:rPr>
                <w:rStyle w:val="normaltextrun"/>
                <w:rFonts w:ascii="Arial" w:hAnsi="Arial" w:cs="Arial"/>
                <w:color w:val="auto"/>
                <w:sz w:val="20"/>
                <w:lang w:val="ru-RU"/>
              </w:rPr>
              <w:t xml:space="preserve"> -&gt; </w:t>
            </w:r>
            <w:r w:rsidRPr="003F003F">
              <w:rPr>
                <w:rStyle w:val="normaltextrun"/>
                <w:rFonts w:ascii="Arial" w:hAnsi="Arial" w:cs="Arial"/>
                <w:color w:val="auto"/>
                <w:sz w:val="20"/>
              </w:rPr>
              <w:t>QA</w:t>
            </w:r>
            <w:r w:rsidRPr="00EC3423">
              <w:rPr>
                <w:rStyle w:val="normaltextrun"/>
                <w:rFonts w:ascii="Arial" w:hAnsi="Arial" w:cs="Arial"/>
                <w:color w:val="auto"/>
                <w:sz w:val="20"/>
                <w:lang w:val="ru-RU"/>
              </w:rPr>
              <w:t>. Автоматизация тестирования</w:t>
            </w:r>
            <w:r w:rsidR="00EC3423" w:rsidRPr="00EC3423">
              <w:rPr>
                <w:rStyle w:val="normaltextrun"/>
                <w:rFonts w:ascii="Arial" w:hAnsi="Arial" w:cs="Arial"/>
                <w:color w:val="auto"/>
                <w:sz w:val="20"/>
                <w:lang w:val="ru-RU"/>
              </w:rPr>
              <w:t xml:space="preserve"> </w:t>
            </w:r>
            <w:r w:rsidR="00EC3423">
              <w:rPr>
                <w:rStyle w:val="normaltextrun"/>
                <w:rFonts w:ascii="Arial" w:hAnsi="Arial" w:cs="Arial"/>
                <w:color w:val="auto"/>
                <w:sz w:val="20"/>
              </w:rPr>
              <w:t>group</w:t>
            </w:r>
          </w:p>
        </w:tc>
        <w:tc>
          <w:tcPr>
            <w:tcW w:w="2580" w:type="dxa"/>
          </w:tcPr>
          <w:p w14:paraId="482DACBA" w14:textId="641E239D" w:rsidR="00C76F91" w:rsidRPr="00A74455" w:rsidRDefault="00C76F91" w:rsidP="00C76F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Arial" w:hAnsi="Arial" w:cs="Arial"/>
              </w:rPr>
            </w:pP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For </w:t>
            </w:r>
            <w:r w:rsidR="0098252C">
              <w:rPr>
                <w:rStyle w:val="normaltextrun"/>
                <w:rFonts w:ascii="Arial" w:hAnsi="Arial" w:cs="Arial"/>
                <w:color w:val="auto"/>
                <w:sz w:val="20"/>
              </w:rPr>
              <w:t>c</w:t>
            </w:r>
            <w:r w:rsidRPr="00A74455">
              <w:rPr>
                <w:rStyle w:val="normaltextrun"/>
                <w:rFonts w:ascii="Arial" w:hAnsi="Arial" w:cs="Arial"/>
                <w:color w:val="auto"/>
                <w:sz w:val="20"/>
              </w:rPr>
              <w:t>ommunicat</w:t>
            </w:r>
            <w:r w:rsidR="003F003F">
              <w:rPr>
                <w:rStyle w:val="normaltextrun"/>
                <w:rFonts w:ascii="Arial" w:hAnsi="Arial" w:cs="Arial"/>
                <w:color w:val="auto"/>
                <w:sz w:val="20"/>
              </w:rPr>
              <w:t xml:space="preserve">ion about </w:t>
            </w:r>
            <w:proofErr w:type="spellStart"/>
            <w:r w:rsidR="003F003F">
              <w:rPr>
                <w:rStyle w:val="normaltextrun"/>
                <w:rFonts w:ascii="Arial" w:hAnsi="Arial" w:cs="Arial"/>
                <w:color w:val="auto"/>
                <w:sz w:val="20"/>
              </w:rPr>
              <w:t>autotests</w:t>
            </w:r>
            <w:proofErr w:type="spellEnd"/>
          </w:p>
        </w:tc>
      </w:tr>
    </w:tbl>
    <w:p w14:paraId="1C1B13D0" w14:textId="64A3E072" w:rsidR="00403557" w:rsidRDefault="00276F93" w:rsidP="00BD6E42">
      <w:pPr>
        <w:pStyle w:val="BodyText"/>
        <w:rPr>
          <w:rStyle w:val="Hyperlink"/>
          <w:rFonts w:ascii="Arial" w:hAnsi="Arial" w:cs="Arial"/>
        </w:rPr>
      </w:pPr>
      <w:r>
        <w:rPr>
          <w:rStyle w:val="Hyperlink"/>
          <w:rFonts w:ascii="Arial" w:hAnsi="Arial" w:cs="Arial"/>
        </w:rPr>
        <w:t xml:space="preserve"> </w:t>
      </w:r>
    </w:p>
    <w:p w14:paraId="55A34AB7" w14:textId="77777777" w:rsidR="0010330F" w:rsidRPr="00C5694F" w:rsidRDefault="0010330F" w:rsidP="00BD6E42">
      <w:pPr>
        <w:pStyle w:val="BodyText"/>
        <w:rPr>
          <w:rFonts w:ascii="Arial" w:hAnsi="Arial" w:cs="Arial"/>
          <w:color w:val="auto"/>
        </w:rPr>
      </w:pPr>
    </w:p>
    <w:p w14:paraId="0981DD39" w14:textId="2D96C318" w:rsidR="004475F7" w:rsidRPr="00A81590" w:rsidRDefault="1AC68EBA">
      <w:pPr>
        <w:pStyle w:val="Heading1"/>
      </w:pPr>
      <w:bookmarkStart w:id="54" w:name="_9._Test_documentation_and_deliverab"/>
      <w:bookmarkStart w:id="55" w:name="_Toc49840088"/>
      <w:bookmarkStart w:id="56" w:name="_Toc97981757"/>
      <w:bookmarkStart w:id="57" w:name="_Toc98940526"/>
      <w:bookmarkStart w:id="58" w:name="_Toc555282686"/>
      <w:bookmarkStart w:id="59" w:name="_Toc133918232"/>
      <w:bookmarkEnd w:id="53"/>
      <w:bookmarkEnd w:id="54"/>
      <w:r>
        <w:t>Test Documentation and Deliverables</w:t>
      </w:r>
      <w:bookmarkEnd w:id="55"/>
      <w:bookmarkEnd w:id="56"/>
      <w:bookmarkEnd w:id="57"/>
      <w:bookmarkEnd w:id="58"/>
      <w:bookmarkEnd w:id="59"/>
    </w:p>
    <w:tbl>
      <w:tblPr>
        <w:tblStyle w:val="TableEPAM"/>
        <w:tblW w:w="9360" w:type="dxa"/>
        <w:tblLook w:val="04A0" w:firstRow="1" w:lastRow="0" w:firstColumn="1" w:lastColumn="0" w:noHBand="0" w:noVBand="1"/>
      </w:tblPr>
      <w:tblGrid>
        <w:gridCol w:w="401"/>
        <w:gridCol w:w="1713"/>
        <w:gridCol w:w="1407"/>
        <w:gridCol w:w="2778"/>
        <w:gridCol w:w="3061"/>
      </w:tblGrid>
      <w:tr w:rsidR="004475F7" w:rsidRPr="00FD6F42" w14:paraId="6BB869FB" w14:textId="77777777" w:rsidTr="00FC70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14:paraId="52FC694C" w14:textId="77777777" w:rsidR="004475F7" w:rsidRPr="00FD6F42" w:rsidRDefault="004475F7" w:rsidP="00FD6F42">
            <w:r w:rsidRPr="00FD6F42">
              <w:t>#</w:t>
            </w:r>
          </w:p>
        </w:tc>
        <w:tc>
          <w:tcPr>
            <w:tcW w:w="1713" w:type="dxa"/>
          </w:tcPr>
          <w:p w14:paraId="38606D17" w14:textId="77777777" w:rsidR="004475F7" w:rsidRPr="00957C9B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>Title</w:t>
            </w:r>
          </w:p>
        </w:tc>
        <w:tc>
          <w:tcPr>
            <w:tcW w:w="1407" w:type="dxa"/>
          </w:tcPr>
          <w:p w14:paraId="6645D515" w14:textId="2C42F238" w:rsidR="004475F7" w:rsidRPr="00957C9B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 xml:space="preserve">Responsible </w:t>
            </w:r>
            <w:r w:rsidR="00DD3B72" w:rsidRPr="00957C9B">
              <w:rPr>
                <w:rFonts w:ascii="Arial" w:hAnsi="Arial" w:cs="Arial"/>
                <w:sz w:val="20"/>
              </w:rPr>
              <w:t>role</w:t>
            </w:r>
            <w:r w:rsidRPr="00957C9B">
              <w:rPr>
                <w:rFonts w:ascii="Arial" w:hAnsi="Arial" w:cs="Arial"/>
                <w:sz w:val="20"/>
              </w:rPr>
              <w:t>(s)</w:t>
            </w:r>
          </w:p>
        </w:tc>
        <w:tc>
          <w:tcPr>
            <w:tcW w:w="2778" w:type="dxa"/>
          </w:tcPr>
          <w:p w14:paraId="200C7CA5" w14:textId="77777777" w:rsidR="004475F7" w:rsidRPr="00957C9B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>Frequency (delivery time)</w:t>
            </w:r>
          </w:p>
        </w:tc>
        <w:tc>
          <w:tcPr>
            <w:tcW w:w="3061" w:type="dxa"/>
          </w:tcPr>
          <w:p w14:paraId="1A167CA4" w14:textId="77777777" w:rsidR="004475F7" w:rsidRPr="00957C9B" w:rsidRDefault="004475F7" w:rsidP="00FD6F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</w:rPr>
            </w:pPr>
            <w:r w:rsidRPr="00957C9B">
              <w:rPr>
                <w:rFonts w:ascii="Arial" w:hAnsi="Arial" w:cs="Arial"/>
                <w:sz w:val="20"/>
              </w:rPr>
              <w:t>Method of delivery</w:t>
            </w:r>
          </w:p>
        </w:tc>
      </w:tr>
      <w:tr w:rsidR="00CC72D7" w:rsidRPr="00FD6F42" w14:paraId="616513BF" w14:textId="77777777" w:rsidTr="00FC7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14:paraId="1CC6AA30" w14:textId="34080FF0" w:rsidR="00CC72D7" w:rsidRPr="00FD6F42" w:rsidRDefault="00CC72D7" w:rsidP="00FD6F42">
            <w:r>
              <w:t>1</w:t>
            </w:r>
          </w:p>
        </w:tc>
        <w:tc>
          <w:tcPr>
            <w:tcW w:w="1713" w:type="dxa"/>
          </w:tcPr>
          <w:p w14:paraId="0C7BAB6A" w14:textId="32078BE5" w:rsidR="00CC72D7" w:rsidRPr="00A74455" w:rsidRDefault="000C4DE3" w:rsidP="00FD6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>
              <w:rPr>
                <w:rFonts w:ascii="Arial" w:hAnsi="Arial" w:cs="Arial"/>
                <w:color w:val="auto"/>
                <w:sz w:val="20"/>
              </w:rPr>
              <w:t>Pro-Data</w:t>
            </w:r>
            <w:r>
              <w:rPr>
                <w:rFonts w:ascii="Arial" w:hAnsi="Arial" w:cs="Arial"/>
                <w:color w:val="auto"/>
                <w:sz w:val="20"/>
              </w:rPr>
              <w:br/>
            </w:r>
            <w:r w:rsidR="00CC72D7" w:rsidRPr="00A74455">
              <w:rPr>
                <w:rFonts w:ascii="Arial" w:hAnsi="Arial" w:cs="Arial"/>
                <w:color w:val="auto"/>
                <w:sz w:val="20"/>
              </w:rPr>
              <w:t>Test Plan</w:t>
            </w:r>
          </w:p>
        </w:tc>
        <w:tc>
          <w:tcPr>
            <w:tcW w:w="1407" w:type="dxa"/>
            <w:vMerge w:val="restart"/>
          </w:tcPr>
          <w:p w14:paraId="7F6BA8EB" w14:textId="23531028" w:rsidR="00CC72D7" w:rsidRPr="00A74455" w:rsidRDefault="00CC72D7" w:rsidP="006B2E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>
              <w:rPr>
                <w:rFonts w:ascii="Arial" w:hAnsi="Arial" w:cs="Arial"/>
                <w:color w:val="auto"/>
                <w:sz w:val="20"/>
              </w:rPr>
              <w:t>QA Engineer</w:t>
            </w:r>
            <w:r>
              <w:rPr>
                <w:rFonts w:ascii="Arial" w:hAnsi="Arial" w:cs="Arial"/>
                <w:color w:val="auto"/>
                <w:sz w:val="20"/>
              </w:rPr>
              <w:br/>
              <w:t>(</w:t>
            </w:r>
            <w:r w:rsidRPr="00A74455">
              <w:rPr>
                <w:rFonts w:ascii="Arial" w:hAnsi="Arial" w:cs="Arial"/>
                <w:color w:val="auto"/>
                <w:sz w:val="20"/>
              </w:rPr>
              <w:t>Tester</w:t>
            </w:r>
            <w:r>
              <w:rPr>
                <w:rFonts w:ascii="Arial" w:hAnsi="Arial" w:cs="Arial"/>
                <w:color w:val="auto"/>
                <w:sz w:val="20"/>
              </w:rPr>
              <w:t>)</w:t>
            </w:r>
          </w:p>
        </w:tc>
        <w:tc>
          <w:tcPr>
            <w:tcW w:w="2778" w:type="dxa"/>
          </w:tcPr>
          <w:p w14:paraId="603C2E0A" w14:textId="654A501C" w:rsidR="00CC72D7" w:rsidRPr="00A74455" w:rsidRDefault="00CC72D7" w:rsidP="00FD6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Fonts w:ascii="Arial" w:hAnsi="Arial" w:cs="Arial"/>
                <w:color w:val="auto"/>
                <w:sz w:val="20"/>
              </w:rPr>
              <w:t>Once, before the testing start</w:t>
            </w:r>
            <w:r>
              <w:rPr>
                <w:rFonts w:ascii="Arial" w:hAnsi="Arial" w:cs="Arial"/>
                <w:color w:val="auto"/>
                <w:sz w:val="20"/>
              </w:rPr>
              <w:t>s</w:t>
            </w:r>
          </w:p>
        </w:tc>
        <w:tc>
          <w:tcPr>
            <w:tcW w:w="3061" w:type="dxa"/>
          </w:tcPr>
          <w:p w14:paraId="7FBF1A68" w14:textId="2260C7C3" w:rsidR="00CC72D7" w:rsidRPr="00A74455" w:rsidRDefault="00A80A92" w:rsidP="00FD6F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proofErr w:type="spellStart"/>
            <w:r>
              <w:rPr>
                <w:rFonts w:ascii="Arial" w:hAnsi="Arial" w:cs="Arial"/>
                <w:color w:val="auto"/>
                <w:sz w:val="20"/>
              </w:rPr>
              <w:t>Bitrix</w:t>
            </w:r>
            <w:proofErr w:type="spellEnd"/>
          </w:p>
        </w:tc>
      </w:tr>
      <w:tr w:rsidR="00CC72D7" w14:paraId="3D7F855A" w14:textId="77777777" w:rsidTr="00FC70E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14:paraId="7303A0DB" w14:textId="702BF2FC" w:rsidR="00CC72D7" w:rsidRDefault="00CC72D7" w:rsidP="136FC13B">
            <w:r>
              <w:t>2</w:t>
            </w:r>
          </w:p>
        </w:tc>
        <w:tc>
          <w:tcPr>
            <w:tcW w:w="1713" w:type="dxa"/>
          </w:tcPr>
          <w:p w14:paraId="50775D49" w14:textId="2B934239" w:rsidR="00CC72D7" w:rsidRPr="00A74455" w:rsidRDefault="00CC72D7" w:rsidP="136FC1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 w:rsidRPr="00A74455">
              <w:rPr>
                <w:rFonts w:ascii="Arial" w:hAnsi="Arial" w:cs="Arial"/>
                <w:color w:val="auto"/>
                <w:sz w:val="20"/>
              </w:rPr>
              <w:t>Bug Report</w:t>
            </w:r>
          </w:p>
        </w:tc>
        <w:tc>
          <w:tcPr>
            <w:tcW w:w="1407" w:type="dxa"/>
            <w:vMerge/>
          </w:tcPr>
          <w:p w14:paraId="3A327F0B" w14:textId="3025F3D9" w:rsidR="00CC72D7" w:rsidRPr="00A74455" w:rsidRDefault="00CC72D7" w:rsidP="00FD6F4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</w:p>
        </w:tc>
        <w:tc>
          <w:tcPr>
            <w:tcW w:w="2778" w:type="dxa"/>
          </w:tcPr>
          <w:p w14:paraId="51C91068" w14:textId="4AA0DB1C" w:rsidR="00CC72D7" w:rsidRPr="00A74455" w:rsidRDefault="008D6E4A" w:rsidP="136FC13B">
            <w:pPr>
              <w:pStyle w:val="BodyTex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r>
              <w:rPr>
                <w:rFonts w:ascii="Arial" w:hAnsi="Arial" w:cs="Arial"/>
                <w:color w:val="auto"/>
                <w:sz w:val="20"/>
              </w:rPr>
              <w:t>Daily</w:t>
            </w:r>
            <w:r w:rsidR="00CC72D7" w:rsidRPr="00A74455">
              <w:rPr>
                <w:rFonts w:ascii="Arial" w:hAnsi="Arial" w:cs="Arial"/>
                <w:color w:val="auto"/>
                <w:sz w:val="20"/>
              </w:rPr>
              <w:t xml:space="preserve">, </w:t>
            </w:r>
            <w:r>
              <w:rPr>
                <w:rFonts w:ascii="Arial" w:hAnsi="Arial" w:cs="Arial"/>
                <w:color w:val="auto"/>
                <w:sz w:val="20"/>
              </w:rPr>
              <w:t>during the sprint</w:t>
            </w:r>
          </w:p>
        </w:tc>
        <w:tc>
          <w:tcPr>
            <w:tcW w:w="3061" w:type="dxa"/>
          </w:tcPr>
          <w:p w14:paraId="2EFCAF1B" w14:textId="141C41EB" w:rsidR="00CC72D7" w:rsidRPr="00A74455" w:rsidRDefault="00A80A9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  <w:sz w:val="20"/>
              </w:rPr>
            </w:pPr>
            <w:proofErr w:type="spellStart"/>
            <w:r>
              <w:rPr>
                <w:rFonts w:ascii="Arial" w:hAnsi="Arial" w:cs="Arial"/>
                <w:color w:val="auto"/>
                <w:sz w:val="20"/>
              </w:rPr>
              <w:t>Bitrix</w:t>
            </w:r>
            <w:proofErr w:type="spellEnd"/>
          </w:p>
        </w:tc>
      </w:tr>
      <w:tr w:rsidR="00CC72D7" w14:paraId="20BD6D5D" w14:textId="77777777" w:rsidTr="00FC70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</w:tcPr>
          <w:p w14:paraId="50AF8A9F" w14:textId="7F4E0BE9" w:rsidR="00CC72D7" w:rsidRDefault="00C07AAC" w:rsidP="00CC72D7">
            <w:r>
              <w:t>3</w:t>
            </w:r>
          </w:p>
        </w:tc>
        <w:tc>
          <w:tcPr>
            <w:tcW w:w="1713" w:type="dxa"/>
          </w:tcPr>
          <w:p w14:paraId="7965E34E" w14:textId="30F39311" w:rsidR="00CC72D7" w:rsidRPr="00A74455" w:rsidRDefault="00CC72D7" w:rsidP="00CC7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auto"/>
                <w:sz w:val="20"/>
              </w:rPr>
              <w:t>Test Cases</w:t>
            </w:r>
            <w:r w:rsidRPr="00A74455">
              <w:rPr>
                <w:rFonts w:ascii="Arial" w:hAnsi="Arial" w:cs="Arial"/>
                <w:color w:val="auto"/>
                <w:sz w:val="20"/>
              </w:rPr>
              <w:t xml:space="preserve"> </w:t>
            </w:r>
          </w:p>
        </w:tc>
        <w:tc>
          <w:tcPr>
            <w:tcW w:w="1407" w:type="dxa"/>
            <w:vMerge/>
          </w:tcPr>
          <w:p w14:paraId="54CE169A" w14:textId="77777777" w:rsidR="00CC72D7" w:rsidRPr="00A74455" w:rsidRDefault="00CC72D7" w:rsidP="00CC7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778" w:type="dxa"/>
          </w:tcPr>
          <w:p w14:paraId="0146081D" w14:textId="6E544400" w:rsidR="00CC72D7" w:rsidRPr="00A74455" w:rsidRDefault="00CC72D7" w:rsidP="00CC72D7">
            <w:pPr>
              <w:pStyle w:val="Body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  <w:sz w:val="20"/>
              </w:rPr>
              <w:t>Regularly</w:t>
            </w:r>
            <w:r w:rsidRPr="00A74455">
              <w:rPr>
                <w:rFonts w:ascii="Arial" w:hAnsi="Arial" w:cs="Arial"/>
                <w:color w:val="auto"/>
                <w:sz w:val="20"/>
              </w:rPr>
              <w:t xml:space="preserve">, </w:t>
            </w:r>
            <w:r>
              <w:rPr>
                <w:rFonts w:ascii="Arial" w:hAnsi="Arial" w:cs="Arial"/>
                <w:color w:val="auto"/>
                <w:sz w:val="20"/>
              </w:rPr>
              <w:t>during the sprint</w:t>
            </w:r>
            <w:r w:rsidRPr="00A74455">
              <w:rPr>
                <w:rFonts w:ascii="Arial" w:hAnsi="Arial" w:cs="Arial"/>
                <w:color w:val="auto"/>
                <w:sz w:val="20"/>
              </w:rPr>
              <w:t xml:space="preserve"> </w:t>
            </w:r>
          </w:p>
        </w:tc>
        <w:tc>
          <w:tcPr>
            <w:tcW w:w="3061" w:type="dxa"/>
          </w:tcPr>
          <w:p w14:paraId="76B1DECE" w14:textId="48CA43D1" w:rsidR="00CC72D7" w:rsidRDefault="000C4DE3" w:rsidP="00CC72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auto"/>
                <w:sz w:val="20"/>
              </w:rPr>
              <w:t>QASE.io</w:t>
            </w:r>
          </w:p>
        </w:tc>
      </w:tr>
    </w:tbl>
    <w:p w14:paraId="0D24242A" w14:textId="1A4AFDA7" w:rsidR="004475F7" w:rsidRDefault="004475F7" w:rsidP="00BD6E42">
      <w:pPr>
        <w:pStyle w:val="BodyText"/>
      </w:pPr>
    </w:p>
    <w:p w14:paraId="49F1B2E1" w14:textId="77777777" w:rsidR="00FE5293" w:rsidRPr="0058530A" w:rsidRDefault="00FE5293" w:rsidP="00BD6E42">
      <w:pPr>
        <w:pStyle w:val="BodyText"/>
      </w:pPr>
    </w:p>
    <w:p w14:paraId="3E8C168E" w14:textId="77777777" w:rsidR="004475F7" w:rsidRPr="00A81590" w:rsidRDefault="1AC68EBA">
      <w:pPr>
        <w:pStyle w:val="Heading1"/>
      </w:pPr>
      <w:bookmarkStart w:id="60" w:name="_5._Scope"/>
      <w:bookmarkStart w:id="61" w:name="_Toc486230849"/>
      <w:bookmarkStart w:id="62" w:name="_Toc486231134"/>
      <w:bookmarkStart w:id="63" w:name="_Toc496694900"/>
      <w:bookmarkStart w:id="64" w:name="_Toc496697310"/>
      <w:bookmarkStart w:id="65" w:name="_Toc49840093"/>
      <w:bookmarkStart w:id="66" w:name="_Toc97981776"/>
      <w:bookmarkStart w:id="67" w:name="_Toc98940527"/>
      <w:bookmarkStart w:id="68" w:name="_Toc9323185"/>
      <w:bookmarkStart w:id="69" w:name="_Toc133918233"/>
      <w:bookmarkStart w:id="70" w:name="_Toc523633523"/>
      <w:bookmarkEnd w:id="60"/>
      <w:r>
        <w:t>Test Strategy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</w:p>
    <w:p w14:paraId="6FCB7C6C" w14:textId="1C664F52" w:rsidR="00FC70E5" w:rsidRDefault="00FC70E5" w:rsidP="00BD6E42">
      <w:pPr>
        <w:pStyle w:val="BodyText"/>
        <w:rPr>
          <w:rFonts w:ascii="Arial" w:hAnsi="Arial" w:cs="Arial"/>
          <w:color w:val="auto"/>
        </w:rPr>
      </w:pPr>
      <w:bookmarkStart w:id="71" w:name="_Toc486230850"/>
      <w:bookmarkStart w:id="72" w:name="_Toc486231135"/>
      <w:bookmarkStart w:id="73" w:name="_Toc496694901"/>
      <w:bookmarkStart w:id="74" w:name="_Toc496697311"/>
      <w:r w:rsidRPr="00A74455">
        <w:rPr>
          <w:rFonts w:ascii="Arial" w:hAnsi="Arial" w:cs="Arial"/>
          <w:color w:val="auto"/>
        </w:rPr>
        <w:t xml:space="preserve">The testing of the </w:t>
      </w:r>
      <w:r w:rsidR="00B654FA">
        <w:rPr>
          <w:rFonts w:ascii="Arial" w:hAnsi="Arial" w:cs="Arial"/>
          <w:color w:val="auto"/>
        </w:rPr>
        <w:t>Pro-Data</w:t>
      </w:r>
      <w:r w:rsidR="00CC769F">
        <w:rPr>
          <w:rFonts w:ascii="Arial" w:hAnsi="Arial" w:cs="Arial"/>
          <w:color w:val="auto"/>
        </w:rPr>
        <w:t xml:space="preserve"> web application </w:t>
      </w:r>
      <w:r w:rsidRPr="00A74455">
        <w:rPr>
          <w:rFonts w:ascii="Arial" w:hAnsi="Arial" w:cs="Arial"/>
          <w:color w:val="auto"/>
        </w:rPr>
        <w:t xml:space="preserve">will follow </w:t>
      </w:r>
      <w:r w:rsidR="0046624C">
        <w:rPr>
          <w:rFonts w:ascii="Arial" w:hAnsi="Arial" w:cs="Arial"/>
          <w:color w:val="auto"/>
        </w:rPr>
        <w:t xml:space="preserve">both </w:t>
      </w:r>
      <w:r w:rsidRPr="00A74455">
        <w:rPr>
          <w:rFonts w:ascii="Arial" w:hAnsi="Arial" w:cs="Arial"/>
          <w:color w:val="auto"/>
        </w:rPr>
        <w:t>"black</w:t>
      </w:r>
      <w:r w:rsidR="00257095">
        <w:rPr>
          <w:rFonts w:ascii="Arial" w:hAnsi="Arial" w:cs="Arial"/>
          <w:color w:val="auto"/>
        </w:rPr>
        <w:t xml:space="preserve"> </w:t>
      </w:r>
      <w:r w:rsidRPr="00A74455">
        <w:rPr>
          <w:rFonts w:ascii="Arial" w:hAnsi="Arial" w:cs="Arial"/>
          <w:color w:val="auto"/>
        </w:rPr>
        <w:t>box"</w:t>
      </w:r>
      <w:r w:rsidR="0046624C">
        <w:rPr>
          <w:rFonts w:ascii="Arial" w:hAnsi="Arial" w:cs="Arial"/>
          <w:color w:val="auto"/>
        </w:rPr>
        <w:t xml:space="preserve"> and “white</w:t>
      </w:r>
      <w:r w:rsidR="00257095">
        <w:rPr>
          <w:rFonts w:ascii="Arial" w:hAnsi="Arial" w:cs="Arial"/>
          <w:color w:val="auto"/>
        </w:rPr>
        <w:t xml:space="preserve"> </w:t>
      </w:r>
      <w:r w:rsidR="0046624C">
        <w:rPr>
          <w:rFonts w:ascii="Arial" w:hAnsi="Arial" w:cs="Arial"/>
          <w:color w:val="auto"/>
        </w:rPr>
        <w:t>box”</w:t>
      </w:r>
      <w:r w:rsidRPr="00A74455">
        <w:rPr>
          <w:rFonts w:ascii="Arial" w:hAnsi="Arial" w:cs="Arial"/>
          <w:color w:val="auto"/>
        </w:rPr>
        <w:t xml:space="preserve"> </w:t>
      </w:r>
      <w:r w:rsidR="0046624C">
        <w:rPr>
          <w:rFonts w:ascii="Arial" w:hAnsi="Arial" w:cs="Arial"/>
          <w:color w:val="auto"/>
        </w:rPr>
        <w:t xml:space="preserve">techniques as most of the </w:t>
      </w:r>
      <w:r w:rsidR="00CC769F">
        <w:rPr>
          <w:rFonts w:ascii="Arial" w:hAnsi="Arial" w:cs="Arial"/>
          <w:color w:val="auto"/>
        </w:rPr>
        <w:t xml:space="preserve">checks </w:t>
      </w:r>
      <w:r w:rsidR="0046624C">
        <w:rPr>
          <w:rFonts w:ascii="Arial" w:hAnsi="Arial" w:cs="Arial"/>
          <w:color w:val="auto"/>
        </w:rPr>
        <w:t xml:space="preserve">have been automated and </w:t>
      </w:r>
      <w:r w:rsidR="00CC769F">
        <w:rPr>
          <w:rFonts w:ascii="Arial" w:hAnsi="Arial" w:cs="Arial"/>
          <w:color w:val="auto"/>
        </w:rPr>
        <w:t>can give corresponding</w:t>
      </w:r>
      <w:r w:rsidR="0046624C">
        <w:rPr>
          <w:rFonts w:ascii="Arial" w:hAnsi="Arial" w:cs="Arial"/>
          <w:color w:val="auto"/>
        </w:rPr>
        <w:t xml:space="preserve"> testing results </w:t>
      </w:r>
      <w:r w:rsidR="00CC769F">
        <w:rPr>
          <w:rFonts w:ascii="Arial" w:hAnsi="Arial" w:cs="Arial"/>
          <w:color w:val="auto"/>
        </w:rPr>
        <w:t>regularly</w:t>
      </w:r>
      <w:r w:rsidR="0046624C">
        <w:rPr>
          <w:rFonts w:ascii="Arial" w:hAnsi="Arial" w:cs="Arial"/>
          <w:color w:val="auto"/>
        </w:rPr>
        <w:t xml:space="preserve"> after eac</w:t>
      </w:r>
      <w:r w:rsidR="00B654FA">
        <w:rPr>
          <w:rFonts w:ascii="Arial" w:hAnsi="Arial" w:cs="Arial"/>
          <w:color w:val="auto"/>
        </w:rPr>
        <w:t>h release/</w:t>
      </w:r>
      <w:r w:rsidR="0046624C">
        <w:rPr>
          <w:rFonts w:ascii="Arial" w:hAnsi="Arial" w:cs="Arial"/>
          <w:color w:val="auto"/>
        </w:rPr>
        <w:t xml:space="preserve">build; though </w:t>
      </w:r>
      <w:r w:rsidR="00A83F57">
        <w:rPr>
          <w:rFonts w:ascii="Arial" w:hAnsi="Arial" w:cs="Arial"/>
          <w:color w:val="auto"/>
        </w:rPr>
        <w:t>some</w:t>
      </w:r>
      <w:r w:rsidR="0046624C">
        <w:rPr>
          <w:rFonts w:ascii="Arial" w:hAnsi="Arial" w:cs="Arial"/>
          <w:color w:val="auto"/>
        </w:rPr>
        <w:t xml:space="preserve"> of the </w:t>
      </w:r>
      <w:r w:rsidR="00A83F57">
        <w:rPr>
          <w:rFonts w:ascii="Arial" w:hAnsi="Arial" w:cs="Arial"/>
          <w:color w:val="auto"/>
        </w:rPr>
        <w:t xml:space="preserve">high-level </w:t>
      </w:r>
      <w:r w:rsidR="0046624C">
        <w:rPr>
          <w:rFonts w:ascii="Arial" w:hAnsi="Arial" w:cs="Arial"/>
          <w:color w:val="auto"/>
        </w:rPr>
        <w:t xml:space="preserve">MAT and AT level checks </w:t>
      </w:r>
      <w:r w:rsidR="00A83F57">
        <w:rPr>
          <w:rFonts w:ascii="Arial" w:hAnsi="Arial" w:cs="Arial"/>
          <w:color w:val="auto"/>
        </w:rPr>
        <w:t>as well as</w:t>
      </w:r>
      <w:r w:rsidR="0046624C">
        <w:rPr>
          <w:rFonts w:ascii="Arial" w:hAnsi="Arial" w:cs="Arial"/>
          <w:color w:val="auto"/>
        </w:rPr>
        <w:t xml:space="preserve"> test scenarios are performed manually</w:t>
      </w:r>
      <w:r w:rsidRPr="00A74455">
        <w:rPr>
          <w:rFonts w:ascii="Arial" w:hAnsi="Arial" w:cs="Arial"/>
          <w:color w:val="auto"/>
        </w:rPr>
        <w:t xml:space="preserve"> that relies solely on the requirements</w:t>
      </w:r>
      <w:r w:rsidR="000F028B">
        <w:rPr>
          <w:rFonts w:ascii="Arial" w:hAnsi="Arial" w:cs="Arial"/>
          <w:color w:val="auto"/>
        </w:rPr>
        <w:t xml:space="preserve"> / specifications and test cases.</w:t>
      </w:r>
    </w:p>
    <w:p w14:paraId="02D5D0C2" w14:textId="7E097312" w:rsidR="00CC769F" w:rsidRDefault="00CC769F" w:rsidP="00BD6E42">
      <w:pPr>
        <w:pStyle w:val="BodyTex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The testing of the </w:t>
      </w:r>
      <w:r w:rsidR="00A83F57">
        <w:rPr>
          <w:rFonts w:ascii="Arial" w:hAnsi="Arial" w:cs="Arial"/>
          <w:color w:val="auto"/>
        </w:rPr>
        <w:t>Pro-Data</w:t>
      </w:r>
      <w:r>
        <w:rPr>
          <w:rFonts w:ascii="Arial" w:hAnsi="Arial" w:cs="Arial"/>
          <w:color w:val="auto"/>
        </w:rPr>
        <w:t xml:space="preserve"> </w:t>
      </w:r>
      <w:r w:rsidR="00A83F57">
        <w:rPr>
          <w:rFonts w:ascii="Arial" w:hAnsi="Arial" w:cs="Arial"/>
          <w:color w:val="auto"/>
        </w:rPr>
        <w:t xml:space="preserve">Control Panel </w:t>
      </w:r>
      <w:r>
        <w:rPr>
          <w:rFonts w:ascii="Arial" w:hAnsi="Arial" w:cs="Arial"/>
          <w:color w:val="auto"/>
        </w:rPr>
        <w:t>application</w:t>
      </w:r>
      <w:r w:rsidR="007E590D">
        <w:rPr>
          <w:rFonts w:ascii="Arial" w:hAnsi="Arial" w:cs="Arial"/>
          <w:color w:val="auto"/>
        </w:rPr>
        <w:t xml:space="preserve"> not only includes testing functionalities of the web, but also</w:t>
      </w:r>
      <w:r>
        <w:rPr>
          <w:rFonts w:ascii="Arial" w:hAnsi="Arial" w:cs="Arial"/>
          <w:color w:val="auto"/>
        </w:rPr>
        <w:t xml:space="preserve"> will follow </w:t>
      </w:r>
      <w:r w:rsidR="007E590D">
        <w:rPr>
          <w:rFonts w:ascii="Arial" w:hAnsi="Arial" w:cs="Arial"/>
          <w:color w:val="auto"/>
        </w:rPr>
        <w:t xml:space="preserve">verifying Cloud system, Virtual Servers and other parts of related Cloud Computing features </w:t>
      </w:r>
      <w:r w:rsidR="00B027ED">
        <w:rPr>
          <w:rFonts w:ascii="Arial" w:hAnsi="Arial" w:cs="Arial"/>
          <w:color w:val="auto"/>
        </w:rPr>
        <w:t xml:space="preserve">manually on all levels: component, system, </w:t>
      </w:r>
      <w:r w:rsidR="00257095">
        <w:rPr>
          <w:rFonts w:ascii="Arial" w:hAnsi="Arial" w:cs="Arial"/>
          <w:color w:val="auto"/>
        </w:rPr>
        <w:t>integration,</w:t>
      </w:r>
      <w:r w:rsidR="00B027ED">
        <w:rPr>
          <w:rFonts w:ascii="Arial" w:hAnsi="Arial" w:cs="Arial"/>
          <w:color w:val="auto"/>
        </w:rPr>
        <w:t xml:space="preserve"> and acceptance.</w:t>
      </w:r>
      <w:r w:rsidR="00257095">
        <w:rPr>
          <w:rFonts w:ascii="Arial" w:hAnsi="Arial" w:cs="Arial"/>
          <w:color w:val="auto"/>
        </w:rPr>
        <w:t xml:space="preserve"> </w:t>
      </w:r>
      <w:r w:rsidR="00CA521E">
        <w:rPr>
          <w:rFonts w:ascii="Arial" w:hAnsi="Arial" w:cs="Arial"/>
          <w:color w:val="auto"/>
        </w:rPr>
        <w:br/>
      </w:r>
      <w:r w:rsidR="00CA521E">
        <w:rPr>
          <w:rFonts w:ascii="Arial" w:hAnsi="Arial" w:cs="Arial"/>
          <w:color w:val="auto"/>
        </w:rPr>
        <w:br/>
      </w:r>
      <w:r w:rsidR="00257095">
        <w:rPr>
          <w:rFonts w:ascii="Arial" w:hAnsi="Arial" w:cs="Arial"/>
          <w:color w:val="auto"/>
        </w:rPr>
        <w:t xml:space="preserve">Both hardware and </w:t>
      </w:r>
      <w:r w:rsidR="002C1489">
        <w:rPr>
          <w:rFonts w:ascii="Arial" w:hAnsi="Arial" w:cs="Arial"/>
          <w:color w:val="auto"/>
        </w:rPr>
        <w:t>software-related</w:t>
      </w:r>
      <w:r w:rsidR="00257095">
        <w:rPr>
          <w:rFonts w:ascii="Arial" w:hAnsi="Arial" w:cs="Arial"/>
          <w:color w:val="auto"/>
        </w:rPr>
        <w:t xml:space="preserve"> checks of the device </w:t>
      </w:r>
      <w:r w:rsidR="00CA521E">
        <w:rPr>
          <w:rFonts w:ascii="Arial" w:hAnsi="Arial" w:cs="Arial"/>
          <w:color w:val="auto"/>
        </w:rPr>
        <w:t>may</w:t>
      </w:r>
      <w:r w:rsidR="00257095">
        <w:rPr>
          <w:rFonts w:ascii="Arial" w:hAnsi="Arial" w:cs="Arial"/>
          <w:color w:val="auto"/>
        </w:rPr>
        <w:t xml:space="preserve"> be performed.</w:t>
      </w:r>
    </w:p>
    <w:p w14:paraId="43806FD4" w14:textId="6EBB1E61" w:rsidR="00257095" w:rsidRDefault="00257095" w:rsidP="00CA521E">
      <w:pPr>
        <w:pStyle w:val="BodyTex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The testing of the </w:t>
      </w:r>
      <w:r w:rsidR="00CA521E">
        <w:rPr>
          <w:rFonts w:ascii="Arial" w:hAnsi="Arial" w:cs="Arial"/>
          <w:color w:val="auto"/>
        </w:rPr>
        <w:t>Pro-Data</w:t>
      </w:r>
      <w:r>
        <w:rPr>
          <w:rFonts w:ascii="Arial" w:hAnsi="Arial" w:cs="Arial"/>
          <w:color w:val="auto"/>
        </w:rPr>
        <w:t xml:space="preserve"> </w:t>
      </w:r>
      <w:r w:rsidR="00CA521E">
        <w:rPr>
          <w:rFonts w:ascii="Arial" w:hAnsi="Arial" w:cs="Arial"/>
          <w:color w:val="auto"/>
        </w:rPr>
        <w:t>web</w:t>
      </w:r>
      <w:r>
        <w:rPr>
          <w:rFonts w:ascii="Arial" w:hAnsi="Arial" w:cs="Arial"/>
          <w:color w:val="auto"/>
        </w:rPr>
        <w:t xml:space="preserve"> application should be performed </w:t>
      </w:r>
      <w:r w:rsidR="002C1489">
        <w:rPr>
          <w:rFonts w:ascii="Arial" w:hAnsi="Arial" w:cs="Arial"/>
          <w:color w:val="auto"/>
        </w:rPr>
        <w:t>at</w:t>
      </w:r>
      <w:r>
        <w:rPr>
          <w:rFonts w:ascii="Arial" w:hAnsi="Arial" w:cs="Arial"/>
          <w:color w:val="auto"/>
        </w:rPr>
        <w:t xml:space="preserve"> all test levels.</w:t>
      </w:r>
    </w:p>
    <w:p w14:paraId="7B1DBD52" w14:textId="77777777" w:rsidR="00257095" w:rsidRPr="00A74455" w:rsidRDefault="00257095" w:rsidP="00BD6E42">
      <w:pPr>
        <w:pStyle w:val="BodyText"/>
        <w:rPr>
          <w:rFonts w:ascii="Arial" w:hAnsi="Arial" w:cs="Arial"/>
          <w:color w:val="auto"/>
        </w:rPr>
      </w:pPr>
    </w:p>
    <w:p w14:paraId="79EF26E7" w14:textId="77777777" w:rsidR="004475F7" w:rsidRPr="00957C9B" w:rsidRDefault="1AC68EBA">
      <w:pPr>
        <w:pStyle w:val="Heading2"/>
        <w:rPr>
          <w:color w:val="FFD790" w:themeColor="accent2" w:themeTint="99"/>
          <w:szCs w:val="24"/>
        </w:rPr>
      </w:pPr>
      <w:bookmarkStart w:id="75" w:name="_Toc49840094"/>
      <w:bookmarkStart w:id="76" w:name="_Toc97981777"/>
      <w:bookmarkStart w:id="77" w:name="_Toc98940528"/>
      <w:bookmarkStart w:id="78" w:name="_Toc722267145"/>
      <w:bookmarkStart w:id="79" w:name="_Toc133918234"/>
      <w:r w:rsidRPr="00957C9B">
        <w:rPr>
          <w:color w:val="FFD790" w:themeColor="accent2" w:themeTint="99"/>
          <w:szCs w:val="24"/>
        </w:rPr>
        <w:t xml:space="preserve">Entry </w:t>
      </w:r>
      <w:r w:rsidRPr="00016767">
        <w:rPr>
          <w:color w:val="FFD790" w:themeColor="accent2" w:themeTint="99"/>
          <w:szCs w:val="24"/>
        </w:rPr>
        <w:t>Criteria</w:t>
      </w:r>
      <w:bookmarkEnd w:id="75"/>
      <w:bookmarkEnd w:id="76"/>
      <w:bookmarkEnd w:id="77"/>
      <w:bookmarkEnd w:id="78"/>
      <w:bookmarkEnd w:id="79"/>
    </w:p>
    <w:p w14:paraId="67883ADD" w14:textId="70132976" w:rsidR="00342FB1" w:rsidRPr="00A74455" w:rsidRDefault="00342FB1" w:rsidP="00342FB1">
      <w:pPr>
        <w:widowControl/>
        <w:spacing w:after="300" w:line="240" w:lineRule="auto"/>
        <w:rPr>
          <w:rFonts w:ascii="Arial" w:hAnsi="Arial" w:cs="Arial"/>
        </w:rPr>
      </w:pPr>
      <w:r w:rsidRPr="00A74455">
        <w:rPr>
          <w:rFonts w:ascii="Arial" w:hAnsi="Arial" w:cs="Arial"/>
        </w:rPr>
        <w:t xml:space="preserve">In the event of any of the following occurrences, the Testing Team reserves the right to halt partial or full-testing activities on a given </w:t>
      </w:r>
      <w:r w:rsidR="00AA58E6">
        <w:rPr>
          <w:rFonts w:ascii="Arial" w:hAnsi="Arial" w:cs="Arial"/>
        </w:rPr>
        <w:t>release</w:t>
      </w:r>
      <w:r w:rsidR="00752F7B">
        <w:rPr>
          <w:rFonts w:ascii="Arial" w:hAnsi="Arial" w:cs="Arial"/>
        </w:rPr>
        <w:t xml:space="preserve"> that usually </w:t>
      </w:r>
      <w:r w:rsidR="00260396">
        <w:rPr>
          <w:rFonts w:ascii="Arial" w:hAnsi="Arial" w:cs="Arial"/>
        </w:rPr>
        <w:t>occurs</w:t>
      </w:r>
      <w:r w:rsidR="00752F7B">
        <w:rPr>
          <w:rFonts w:ascii="Arial" w:hAnsi="Arial" w:cs="Arial"/>
        </w:rPr>
        <w:t xml:space="preserve"> </w:t>
      </w:r>
      <w:r w:rsidR="00260396">
        <w:rPr>
          <w:rFonts w:ascii="Arial" w:hAnsi="Arial" w:cs="Arial"/>
        </w:rPr>
        <w:t xml:space="preserve">during </w:t>
      </w:r>
      <w:r w:rsidR="00B07D13">
        <w:rPr>
          <w:rFonts w:ascii="Arial" w:hAnsi="Arial" w:cs="Arial"/>
        </w:rPr>
        <w:t>release</w:t>
      </w:r>
      <w:r w:rsidR="00260396">
        <w:rPr>
          <w:rFonts w:ascii="Arial" w:hAnsi="Arial" w:cs="Arial"/>
        </w:rPr>
        <w:t xml:space="preserve"> week</w:t>
      </w:r>
      <w:r w:rsidRPr="00A74455">
        <w:rPr>
          <w:rFonts w:ascii="Arial" w:hAnsi="Arial" w:cs="Arial"/>
        </w:rPr>
        <w:t>:</w:t>
      </w:r>
    </w:p>
    <w:p w14:paraId="70472AF1" w14:textId="6446A7F9" w:rsidR="00342FB1" w:rsidRPr="00A74455" w:rsidRDefault="002D31D4">
      <w:pPr>
        <w:widowControl/>
        <w:numPr>
          <w:ilvl w:val="0"/>
          <w:numId w:val="19"/>
        </w:numPr>
        <w:spacing w:before="300" w:line="240" w:lineRule="auto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 xml:space="preserve">It is impossible to successfully </w:t>
      </w:r>
      <w:r w:rsidR="00B07D13">
        <w:rPr>
          <w:rFonts w:ascii="Arial" w:hAnsi="Arial" w:cs="Arial"/>
        </w:rPr>
        <w:t>run</w:t>
      </w:r>
      <w:r>
        <w:rPr>
          <w:rFonts w:ascii="Arial" w:hAnsi="Arial" w:cs="Arial"/>
        </w:rPr>
        <w:t xml:space="preserve"> the </w:t>
      </w:r>
      <w:r w:rsidR="00B07D13">
        <w:rPr>
          <w:rFonts w:ascii="Arial" w:hAnsi="Arial" w:cs="Arial"/>
        </w:rPr>
        <w:t>web application</w:t>
      </w:r>
      <w:r>
        <w:rPr>
          <w:rFonts w:ascii="Arial" w:hAnsi="Arial" w:cs="Arial"/>
        </w:rPr>
        <w:t xml:space="preserve"> following the </w:t>
      </w:r>
      <w:r w:rsidR="00342FB1" w:rsidRPr="00A74455">
        <w:rPr>
          <w:rFonts w:ascii="Arial" w:hAnsi="Arial" w:cs="Arial"/>
        </w:rPr>
        <w:t>instructions.</w:t>
      </w:r>
    </w:p>
    <w:p w14:paraId="4A6E4C1C" w14:textId="77777777" w:rsidR="00342FB1" w:rsidRPr="00A74455" w:rsidRDefault="00342FB1">
      <w:pPr>
        <w:widowControl/>
        <w:numPr>
          <w:ilvl w:val="0"/>
          <w:numId w:val="19"/>
        </w:numPr>
        <w:spacing w:line="240" w:lineRule="auto"/>
        <w:textAlignment w:val="baseline"/>
        <w:rPr>
          <w:rFonts w:ascii="Arial" w:hAnsi="Arial" w:cs="Arial"/>
        </w:rPr>
      </w:pPr>
      <w:r w:rsidRPr="00A74455">
        <w:rPr>
          <w:rFonts w:ascii="Arial" w:hAnsi="Arial" w:cs="Arial"/>
        </w:rPr>
        <w:t>The application lacks the specified change(s).</w:t>
      </w:r>
    </w:p>
    <w:p w14:paraId="046AA71E" w14:textId="300C7008" w:rsidR="00342FB1" w:rsidRPr="00A74455" w:rsidRDefault="00890DC0">
      <w:pPr>
        <w:widowControl/>
        <w:numPr>
          <w:ilvl w:val="0"/>
          <w:numId w:val="19"/>
        </w:numPr>
        <w:spacing w:line="240" w:lineRule="auto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The newly</w:t>
      </w:r>
      <w:r w:rsidR="00342FB1" w:rsidRPr="00A74455">
        <w:rPr>
          <w:rFonts w:ascii="Arial" w:hAnsi="Arial" w:cs="Arial"/>
        </w:rPr>
        <w:t xml:space="preserve"> claimed functionality </w:t>
      </w:r>
      <w:r w:rsidR="00E56271">
        <w:rPr>
          <w:rFonts w:ascii="Arial" w:hAnsi="Arial" w:cs="Arial"/>
        </w:rPr>
        <w:t xml:space="preserve">does not work </w:t>
      </w:r>
      <w:r w:rsidR="00342FB1" w:rsidRPr="00A74455">
        <w:rPr>
          <w:rFonts w:ascii="Arial" w:hAnsi="Arial" w:cs="Arial"/>
        </w:rPr>
        <w:t>or</w:t>
      </w:r>
      <w:r w:rsidR="00E56271">
        <w:rPr>
          <w:rFonts w:ascii="Arial" w:hAnsi="Arial" w:cs="Arial"/>
        </w:rPr>
        <w:t xml:space="preserve"> works improperly.</w:t>
      </w:r>
      <w:r w:rsidR="00342FB1" w:rsidRPr="00A74455">
        <w:rPr>
          <w:rFonts w:ascii="Arial" w:hAnsi="Arial" w:cs="Arial"/>
        </w:rPr>
        <w:t xml:space="preserve"> </w:t>
      </w:r>
    </w:p>
    <w:p w14:paraId="0A99CE51" w14:textId="08B1C4B1" w:rsidR="00342FB1" w:rsidRPr="00A74455" w:rsidRDefault="00342FB1">
      <w:pPr>
        <w:widowControl/>
        <w:numPr>
          <w:ilvl w:val="0"/>
          <w:numId w:val="19"/>
        </w:numPr>
        <w:spacing w:line="240" w:lineRule="auto"/>
        <w:textAlignment w:val="baseline"/>
        <w:rPr>
          <w:rFonts w:ascii="Arial" w:hAnsi="Arial" w:cs="Arial"/>
        </w:rPr>
      </w:pPr>
      <w:r w:rsidRPr="00A74455">
        <w:rPr>
          <w:rFonts w:ascii="Arial" w:hAnsi="Arial" w:cs="Arial"/>
        </w:rPr>
        <w:t xml:space="preserve">A severe </w:t>
      </w:r>
      <w:r w:rsidR="009A2536">
        <w:rPr>
          <w:rFonts w:ascii="Arial" w:hAnsi="Arial" w:cs="Arial"/>
        </w:rPr>
        <w:t>problem</w:t>
      </w:r>
      <w:r w:rsidRPr="00A74455">
        <w:rPr>
          <w:rFonts w:ascii="Arial" w:hAnsi="Arial" w:cs="Arial"/>
        </w:rPr>
        <w:t xml:space="preserve"> has </w:t>
      </w:r>
      <w:r w:rsidR="009A2536">
        <w:rPr>
          <w:rFonts w:ascii="Arial" w:hAnsi="Arial" w:cs="Arial"/>
        </w:rPr>
        <w:t>occurred</w:t>
      </w:r>
      <w:r w:rsidRPr="00A74455">
        <w:rPr>
          <w:rFonts w:ascii="Arial" w:hAnsi="Arial" w:cs="Arial"/>
        </w:rPr>
        <w:t xml:space="preserve"> that </w:t>
      </w:r>
      <w:r w:rsidR="009A2536">
        <w:rPr>
          <w:rFonts w:ascii="Arial" w:hAnsi="Arial" w:cs="Arial"/>
        </w:rPr>
        <w:t>does not allow</w:t>
      </w:r>
      <w:r w:rsidRPr="00A74455">
        <w:rPr>
          <w:rFonts w:ascii="Arial" w:hAnsi="Arial" w:cs="Arial"/>
        </w:rPr>
        <w:t xml:space="preserve"> testing </w:t>
      </w:r>
      <w:r w:rsidR="009A2536">
        <w:rPr>
          <w:rFonts w:ascii="Arial" w:hAnsi="Arial" w:cs="Arial"/>
        </w:rPr>
        <w:t>to</w:t>
      </w:r>
      <w:r w:rsidRPr="00A74455">
        <w:rPr>
          <w:rFonts w:ascii="Arial" w:hAnsi="Arial" w:cs="Arial"/>
        </w:rPr>
        <w:t xml:space="preserve"> continu</w:t>
      </w:r>
      <w:r w:rsidR="009A2536">
        <w:rPr>
          <w:rFonts w:ascii="Arial" w:hAnsi="Arial" w:cs="Arial"/>
        </w:rPr>
        <w:t>e</w:t>
      </w:r>
      <w:r w:rsidRPr="00A74455">
        <w:rPr>
          <w:rFonts w:ascii="Arial" w:hAnsi="Arial" w:cs="Arial"/>
        </w:rPr>
        <w:t>.</w:t>
      </w:r>
    </w:p>
    <w:p w14:paraId="498CB78B" w14:textId="599F0AAF" w:rsidR="00342FB1" w:rsidRDefault="00342FB1">
      <w:pPr>
        <w:widowControl/>
        <w:numPr>
          <w:ilvl w:val="0"/>
          <w:numId w:val="19"/>
        </w:numPr>
        <w:spacing w:line="240" w:lineRule="auto"/>
        <w:textAlignment w:val="baseline"/>
        <w:rPr>
          <w:rFonts w:ascii="Arial" w:hAnsi="Arial" w:cs="Arial"/>
        </w:rPr>
      </w:pPr>
      <w:r w:rsidRPr="00A74455">
        <w:rPr>
          <w:rFonts w:ascii="Arial" w:hAnsi="Arial" w:cs="Arial"/>
        </w:rPr>
        <w:t xml:space="preserve">Development has not </w:t>
      </w:r>
      <w:r w:rsidR="002D31D4">
        <w:rPr>
          <w:rFonts w:ascii="Arial" w:hAnsi="Arial" w:cs="Arial"/>
        </w:rPr>
        <w:t>corrected the problem(s)</w:t>
      </w:r>
      <w:r w:rsidRPr="00A74455">
        <w:rPr>
          <w:rFonts w:ascii="Arial" w:hAnsi="Arial" w:cs="Arial"/>
        </w:rPr>
        <w:t xml:space="preserve"> that previously suspended</w:t>
      </w:r>
      <w:r w:rsidR="002D31D4">
        <w:rPr>
          <w:rFonts w:ascii="Arial" w:hAnsi="Arial" w:cs="Arial"/>
        </w:rPr>
        <w:t xml:space="preserve"> testing</w:t>
      </w:r>
      <w:r w:rsidRPr="00A74455">
        <w:rPr>
          <w:rFonts w:ascii="Arial" w:hAnsi="Arial" w:cs="Arial"/>
        </w:rPr>
        <w:t>.</w:t>
      </w:r>
    </w:p>
    <w:p w14:paraId="13DBA8AE" w14:textId="4816F26A" w:rsidR="0046709D" w:rsidRPr="00A74455" w:rsidRDefault="0046709D">
      <w:pPr>
        <w:widowControl/>
        <w:numPr>
          <w:ilvl w:val="0"/>
          <w:numId w:val="19"/>
        </w:numPr>
        <w:spacing w:line="240" w:lineRule="auto"/>
        <w:textAlignment w:val="baseline"/>
        <w:rPr>
          <w:rFonts w:ascii="Arial" w:hAnsi="Arial" w:cs="Arial"/>
        </w:rPr>
      </w:pPr>
      <w:r>
        <w:rPr>
          <w:rFonts w:ascii="Arial" w:hAnsi="Arial" w:cs="Arial"/>
        </w:rPr>
        <w:t>Auto tests started failing in massive numbers</w:t>
      </w:r>
    </w:p>
    <w:p w14:paraId="41CB000A" w14:textId="77777777" w:rsidR="00605487" w:rsidRPr="00A74455" w:rsidRDefault="00605487" w:rsidP="00605487">
      <w:pPr>
        <w:pStyle w:val="ListBullet"/>
        <w:numPr>
          <w:ilvl w:val="0"/>
          <w:numId w:val="0"/>
        </w:numPr>
        <w:ind w:left="720"/>
        <w:rPr>
          <w:color w:val="auto"/>
        </w:rPr>
      </w:pPr>
    </w:p>
    <w:p w14:paraId="53236CDD" w14:textId="5A95DB33" w:rsidR="00C83301" w:rsidRPr="00C83301" w:rsidRDefault="1AC68EBA" w:rsidP="00C83301">
      <w:pPr>
        <w:pStyle w:val="Heading2"/>
        <w:rPr>
          <w:color w:val="FFD790" w:themeColor="accent2" w:themeTint="99"/>
        </w:rPr>
      </w:pPr>
      <w:bookmarkStart w:id="80" w:name="_Toc49840095"/>
      <w:bookmarkStart w:id="81" w:name="_Toc97981778"/>
      <w:bookmarkStart w:id="82" w:name="_Toc98940529"/>
      <w:bookmarkStart w:id="83" w:name="_Toc178305013"/>
      <w:bookmarkStart w:id="84" w:name="_Toc133918235"/>
      <w:r w:rsidRPr="009A269E">
        <w:rPr>
          <w:color w:val="FFD790" w:themeColor="accent2" w:themeTint="99"/>
        </w:rPr>
        <w:t>Test Methods</w:t>
      </w:r>
      <w:bookmarkEnd w:id="71"/>
      <w:bookmarkEnd w:id="72"/>
      <w:bookmarkEnd w:id="73"/>
      <w:bookmarkEnd w:id="74"/>
      <w:bookmarkEnd w:id="80"/>
      <w:bookmarkEnd w:id="81"/>
      <w:bookmarkEnd w:id="82"/>
      <w:bookmarkEnd w:id="83"/>
      <w:bookmarkEnd w:id="84"/>
    </w:p>
    <w:p w14:paraId="600B52C0" w14:textId="0B65F588" w:rsidR="00C83301" w:rsidRPr="00C83301" w:rsidRDefault="00C83301" w:rsidP="00C83301">
      <w:pPr>
        <w:pStyle w:val="ListBullet"/>
        <w:numPr>
          <w:ilvl w:val="0"/>
          <w:numId w:val="0"/>
        </w:numPr>
        <w:rPr>
          <w:rFonts w:asciiTheme="minorBidi" w:hAnsiTheme="minorBidi" w:cstheme="minorBidi"/>
        </w:rPr>
      </w:pPr>
      <w:r>
        <w:rPr>
          <w:rFonts w:ascii="Arial" w:hAnsi="Arial" w:cs="Arial"/>
          <w:color w:val="auto"/>
        </w:rPr>
        <w:t xml:space="preserve">Testing is the process of attempting to find discrepancies between the program and its functional specification / requirements. The goal is to make sure that all functions of the </w:t>
      </w:r>
      <w:r w:rsidR="006E2D5E">
        <w:rPr>
          <w:rFonts w:ascii="Arial" w:hAnsi="Arial" w:cs="Arial"/>
          <w:color w:val="auto"/>
        </w:rPr>
        <w:t>Pro-Data</w:t>
      </w:r>
      <w:r w:rsidR="0000734E">
        <w:rPr>
          <w:rFonts w:ascii="Arial" w:hAnsi="Arial" w:cs="Arial"/>
          <w:color w:val="auto"/>
        </w:rPr>
        <w:t xml:space="preserve"> Control Panel</w:t>
      </w:r>
      <w:r>
        <w:rPr>
          <w:rFonts w:ascii="Arial" w:hAnsi="Arial" w:cs="Arial"/>
          <w:color w:val="auto"/>
        </w:rPr>
        <w:t xml:space="preserve"> </w:t>
      </w:r>
      <w:r w:rsidR="006D61AB">
        <w:rPr>
          <w:rFonts w:ascii="Arial" w:hAnsi="Arial" w:cs="Arial"/>
          <w:color w:val="auto"/>
        </w:rPr>
        <w:t xml:space="preserve">web </w:t>
      </w:r>
      <w:r>
        <w:rPr>
          <w:rFonts w:ascii="Arial" w:hAnsi="Arial" w:cs="Arial"/>
          <w:color w:val="auto"/>
        </w:rPr>
        <w:t>application work correctly.</w:t>
      </w:r>
    </w:p>
    <w:p w14:paraId="646750B6" w14:textId="63AC3915" w:rsidR="00044A97" w:rsidRDefault="1AC68EBA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</w:rPr>
      </w:pPr>
      <w:r w:rsidRPr="00A74455">
        <w:rPr>
          <w:rFonts w:ascii="Arial" w:hAnsi="Arial" w:cs="Arial"/>
          <w:color w:val="auto"/>
        </w:rPr>
        <w:t xml:space="preserve">Manual functional testing – is considered as the main method of </w:t>
      </w:r>
      <w:r w:rsidR="00A24612" w:rsidRPr="00A74455">
        <w:rPr>
          <w:rFonts w:ascii="Arial" w:hAnsi="Arial" w:cs="Arial"/>
          <w:color w:val="auto"/>
        </w:rPr>
        <w:t>application</w:t>
      </w:r>
      <w:r w:rsidRPr="00A74455">
        <w:rPr>
          <w:rFonts w:ascii="Arial" w:hAnsi="Arial" w:cs="Arial"/>
          <w:color w:val="auto"/>
        </w:rPr>
        <w:t xml:space="preserve"> testing.</w:t>
      </w:r>
    </w:p>
    <w:p w14:paraId="356259A7" w14:textId="56659296" w:rsidR="0077357A" w:rsidRDefault="0077357A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Automation testing – is considered as partial method of application testing (supports </w:t>
      </w:r>
      <w:r w:rsidR="00E05694">
        <w:rPr>
          <w:rFonts w:ascii="Arial" w:hAnsi="Arial" w:cs="Arial"/>
          <w:color w:val="auto"/>
        </w:rPr>
        <w:t xml:space="preserve">only </w:t>
      </w:r>
      <w:r>
        <w:rPr>
          <w:rFonts w:ascii="Arial" w:hAnsi="Arial" w:cs="Arial"/>
          <w:color w:val="auto"/>
        </w:rPr>
        <w:t>automated</w:t>
      </w:r>
      <w:r w:rsidR="00E05694">
        <w:rPr>
          <w:rFonts w:ascii="Arial" w:hAnsi="Arial" w:cs="Arial"/>
          <w:color w:val="auto"/>
        </w:rPr>
        <w:t xml:space="preserve"> test cases</w:t>
      </w:r>
      <w:r>
        <w:rPr>
          <w:rFonts w:ascii="Arial" w:hAnsi="Arial" w:cs="Arial"/>
          <w:color w:val="auto"/>
        </w:rPr>
        <w:t>)</w:t>
      </w:r>
    </w:p>
    <w:p w14:paraId="1E065716" w14:textId="77777777" w:rsidR="00C83301" w:rsidRPr="00A74455" w:rsidRDefault="00C83301" w:rsidP="008B6720">
      <w:pPr>
        <w:pStyle w:val="ListBullet"/>
        <w:numPr>
          <w:ilvl w:val="0"/>
          <w:numId w:val="0"/>
        </w:numPr>
        <w:rPr>
          <w:rFonts w:ascii="Arial" w:hAnsi="Arial" w:cs="Arial"/>
          <w:color w:val="auto"/>
        </w:rPr>
      </w:pPr>
    </w:p>
    <w:p w14:paraId="0B1FF94C" w14:textId="65F64DB5" w:rsidR="004475F7" w:rsidRPr="009A269E" w:rsidRDefault="1AC68EBA">
      <w:pPr>
        <w:pStyle w:val="Heading2"/>
        <w:rPr>
          <w:color w:val="FFD790" w:themeColor="accent2" w:themeTint="99"/>
        </w:rPr>
      </w:pPr>
      <w:bookmarkStart w:id="85" w:name="_Toc486230851"/>
      <w:bookmarkStart w:id="86" w:name="_Toc486231136"/>
      <w:bookmarkStart w:id="87" w:name="_Toc496694902"/>
      <w:bookmarkStart w:id="88" w:name="_Toc496697312"/>
      <w:bookmarkStart w:id="89" w:name="_Toc49840096"/>
      <w:bookmarkStart w:id="90" w:name="_Toc97981779"/>
      <w:bookmarkStart w:id="91" w:name="_Toc98940530"/>
      <w:bookmarkStart w:id="92" w:name="_Toc273388467"/>
      <w:bookmarkStart w:id="93" w:name="_Toc133918236"/>
      <w:r w:rsidRPr="009A269E">
        <w:rPr>
          <w:color w:val="FFD790" w:themeColor="accent2" w:themeTint="99"/>
        </w:rPr>
        <w:t>Test Types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</w:p>
    <w:tbl>
      <w:tblPr>
        <w:tblStyle w:val="TableGrid"/>
        <w:tblW w:w="9378" w:type="dxa"/>
        <w:tblLayout w:type="fixed"/>
        <w:tblLook w:val="06A0" w:firstRow="1" w:lastRow="0" w:firstColumn="1" w:lastColumn="0" w:noHBand="1" w:noVBand="1"/>
      </w:tblPr>
      <w:tblGrid>
        <w:gridCol w:w="2385"/>
        <w:gridCol w:w="6993"/>
      </w:tblGrid>
      <w:tr w:rsidR="00FA325D" w14:paraId="419546B8" w14:textId="77777777" w:rsidTr="00D56B97">
        <w:tc>
          <w:tcPr>
            <w:tcW w:w="2385" w:type="dxa"/>
          </w:tcPr>
          <w:p w14:paraId="60E3D7B7" w14:textId="3741E508" w:rsidR="00FA325D" w:rsidRPr="00A74455" w:rsidRDefault="00FA325D" w:rsidP="14D0B138">
            <w:pPr>
              <w:pStyle w:val="BodyText"/>
              <w:rPr>
                <w:rFonts w:ascii="Arial" w:hAnsi="Arial" w:cs="Arial"/>
                <w:b/>
                <w:bCs/>
                <w:color w:val="auto"/>
              </w:rPr>
            </w:pPr>
            <w:r w:rsidRPr="00A74455">
              <w:rPr>
                <w:rFonts w:ascii="Arial" w:hAnsi="Arial" w:cs="Arial"/>
                <w:b/>
                <w:bCs/>
                <w:color w:val="auto"/>
              </w:rPr>
              <w:t>Test Type Name</w:t>
            </w:r>
          </w:p>
        </w:tc>
        <w:tc>
          <w:tcPr>
            <w:tcW w:w="6993" w:type="dxa"/>
          </w:tcPr>
          <w:p w14:paraId="46AED590" w14:textId="00D93DDF" w:rsidR="00FA325D" w:rsidRPr="00A74455" w:rsidRDefault="00FA325D" w:rsidP="14D0B138">
            <w:pPr>
              <w:pStyle w:val="BodyText"/>
              <w:rPr>
                <w:rFonts w:ascii="Arial" w:hAnsi="Arial" w:cs="Arial"/>
                <w:b/>
                <w:bCs/>
                <w:color w:val="auto"/>
              </w:rPr>
            </w:pPr>
            <w:r w:rsidRPr="00A74455">
              <w:rPr>
                <w:rFonts w:ascii="Arial" w:hAnsi="Arial" w:cs="Arial"/>
                <w:b/>
                <w:bCs/>
                <w:color w:val="auto"/>
              </w:rPr>
              <w:t>Short Description</w:t>
            </w:r>
          </w:p>
        </w:tc>
      </w:tr>
      <w:tr w:rsidR="00FA325D" w14:paraId="7624541A" w14:textId="77777777" w:rsidTr="00D56B97">
        <w:tc>
          <w:tcPr>
            <w:tcW w:w="2385" w:type="dxa"/>
          </w:tcPr>
          <w:p w14:paraId="75464223" w14:textId="5FD27BBD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Functional testing</w:t>
            </w:r>
          </w:p>
        </w:tc>
        <w:tc>
          <w:tcPr>
            <w:tcW w:w="6993" w:type="dxa"/>
          </w:tcPr>
          <w:p w14:paraId="0E20F57F" w14:textId="3DB07DB4" w:rsidR="00FA325D" w:rsidRPr="00A74455" w:rsidRDefault="00405C9C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T</w:t>
            </w:r>
            <w:r w:rsidR="00FA325D" w:rsidRPr="00A74455">
              <w:rPr>
                <w:rFonts w:ascii="Arial" w:hAnsi="Arial" w:cs="Arial"/>
                <w:color w:val="auto"/>
              </w:rPr>
              <w:t>esting that verifies that the application functionality works correctly (the correct implementation of functional requirements)</w:t>
            </w:r>
          </w:p>
        </w:tc>
      </w:tr>
      <w:tr w:rsidR="00FA325D" w14:paraId="4894243A" w14:textId="77777777" w:rsidTr="00D56B97">
        <w:tc>
          <w:tcPr>
            <w:tcW w:w="2385" w:type="dxa"/>
          </w:tcPr>
          <w:p w14:paraId="00159AE0" w14:textId="5FBFE3F3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Manual testing</w:t>
            </w:r>
          </w:p>
        </w:tc>
        <w:tc>
          <w:tcPr>
            <w:tcW w:w="6993" w:type="dxa"/>
          </w:tcPr>
          <w:p w14:paraId="55F69EBF" w14:textId="5DA9B869" w:rsidR="00FA325D" w:rsidRPr="00A74455" w:rsidRDefault="00405C9C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T</w:t>
            </w:r>
            <w:r w:rsidR="00FA325D" w:rsidRPr="00A74455">
              <w:rPr>
                <w:rFonts w:ascii="Arial" w:hAnsi="Arial" w:cs="Arial"/>
                <w:color w:val="auto"/>
              </w:rPr>
              <w:t>esting, where test cases are performed manually by a human being without the use of automation</w:t>
            </w:r>
          </w:p>
        </w:tc>
      </w:tr>
      <w:tr w:rsidR="003229AD" w14:paraId="648DA348" w14:textId="77777777" w:rsidTr="00D56B97">
        <w:tc>
          <w:tcPr>
            <w:tcW w:w="2385" w:type="dxa"/>
          </w:tcPr>
          <w:p w14:paraId="0087CABB" w14:textId="20D70433" w:rsidR="003229AD" w:rsidRPr="00A74455" w:rsidRDefault="003229A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Automation testing</w:t>
            </w:r>
          </w:p>
        </w:tc>
        <w:tc>
          <w:tcPr>
            <w:tcW w:w="6993" w:type="dxa"/>
          </w:tcPr>
          <w:p w14:paraId="747917A9" w14:textId="6FA7D1BB" w:rsidR="003229AD" w:rsidRPr="00A74455" w:rsidRDefault="003229A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 xml:space="preserve">Testing, where test cases are performed </w:t>
            </w:r>
            <w:r>
              <w:rPr>
                <w:rFonts w:ascii="Arial" w:hAnsi="Arial" w:cs="Arial"/>
                <w:color w:val="auto"/>
              </w:rPr>
              <w:t>automatically</w:t>
            </w:r>
            <w:r w:rsidRPr="00A74455">
              <w:rPr>
                <w:rFonts w:ascii="Arial" w:hAnsi="Arial" w:cs="Arial"/>
                <w:color w:val="auto"/>
              </w:rPr>
              <w:t xml:space="preserve"> by a </w:t>
            </w:r>
            <w:r>
              <w:rPr>
                <w:rFonts w:ascii="Arial" w:hAnsi="Arial" w:cs="Arial"/>
                <w:color w:val="auto"/>
              </w:rPr>
              <w:t xml:space="preserve">test tool </w:t>
            </w:r>
            <w:r w:rsidRPr="00A74455">
              <w:rPr>
                <w:rFonts w:ascii="Arial" w:hAnsi="Arial" w:cs="Arial"/>
                <w:color w:val="auto"/>
              </w:rPr>
              <w:t xml:space="preserve">without the use of </w:t>
            </w:r>
            <w:r>
              <w:rPr>
                <w:rFonts w:ascii="Arial" w:hAnsi="Arial" w:cs="Arial"/>
                <w:color w:val="auto"/>
              </w:rPr>
              <w:t>human interaction</w:t>
            </w:r>
          </w:p>
        </w:tc>
      </w:tr>
      <w:tr w:rsidR="00FA325D" w14:paraId="79A1E65C" w14:textId="77777777" w:rsidTr="00D56B97">
        <w:tc>
          <w:tcPr>
            <w:tcW w:w="2385" w:type="dxa"/>
          </w:tcPr>
          <w:p w14:paraId="5E2EB715" w14:textId="34730ED2" w:rsidR="00FA325D" w:rsidRPr="00A74455" w:rsidRDefault="00CF53CC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Test cases-based testing</w:t>
            </w:r>
          </w:p>
        </w:tc>
        <w:tc>
          <w:tcPr>
            <w:tcW w:w="6993" w:type="dxa"/>
          </w:tcPr>
          <w:p w14:paraId="6EF660A3" w14:textId="32F2F50D" w:rsidR="00FA325D" w:rsidRPr="00A74455" w:rsidRDefault="00CF53CC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Testing is performed based on previously prepared test cases, test suites, and other documentation</w:t>
            </w:r>
            <w:r w:rsidRPr="00A74455">
              <w:rPr>
                <w:rFonts w:ascii="Arial" w:hAnsi="Arial" w:cs="Arial"/>
                <w:color w:val="auto"/>
              </w:rPr>
              <w:t xml:space="preserve"> </w:t>
            </w:r>
          </w:p>
        </w:tc>
      </w:tr>
      <w:tr w:rsidR="00FA325D" w14:paraId="57070DF1" w14:textId="77777777" w:rsidTr="00D56B97">
        <w:tc>
          <w:tcPr>
            <w:tcW w:w="2385" w:type="dxa"/>
          </w:tcPr>
          <w:p w14:paraId="4ED8AA30" w14:textId="622BCF9B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Static testing</w:t>
            </w:r>
          </w:p>
        </w:tc>
        <w:tc>
          <w:tcPr>
            <w:tcW w:w="6993" w:type="dxa"/>
          </w:tcPr>
          <w:p w14:paraId="1E9DC9D3" w14:textId="7B5E8C20" w:rsidR="00FA325D" w:rsidRPr="00A74455" w:rsidRDefault="00405C9C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T</w:t>
            </w:r>
            <w:r w:rsidR="00FA325D" w:rsidRPr="00A74455">
              <w:rPr>
                <w:rFonts w:ascii="Arial" w:hAnsi="Arial" w:cs="Arial"/>
                <w:color w:val="auto"/>
              </w:rPr>
              <w:t>esting without code execution</w:t>
            </w:r>
          </w:p>
        </w:tc>
      </w:tr>
      <w:tr w:rsidR="00FA325D" w14:paraId="46EF9EAD" w14:textId="77777777" w:rsidTr="00D56B97">
        <w:tc>
          <w:tcPr>
            <w:tcW w:w="2385" w:type="dxa"/>
          </w:tcPr>
          <w:p w14:paraId="6AD10765" w14:textId="10CD8DFF" w:rsidR="00FA325D" w:rsidRPr="00A74455" w:rsidRDefault="00D25A10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NFT testing</w:t>
            </w:r>
          </w:p>
        </w:tc>
        <w:tc>
          <w:tcPr>
            <w:tcW w:w="6993" w:type="dxa"/>
          </w:tcPr>
          <w:p w14:paraId="0050FB09" w14:textId="6844A7C9" w:rsidR="00FA325D" w:rsidRPr="00A74455" w:rsidRDefault="00D25A10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Testing new features of the application</w:t>
            </w:r>
          </w:p>
        </w:tc>
      </w:tr>
      <w:tr w:rsidR="000D6EB3" w14:paraId="3E309795" w14:textId="77777777" w:rsidTr="00D56B97">
        <w:tc>
          <w:tcPr>
            <w:tcW w:w="2385" w:type="dxa"/>
          </w:tcPr>
          <w:p w14:paraId="5A79FC7C" w14:textId="4F00ADD5" w:rsidR="000D6EB3" w:rsidRDefault="000D6EB3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Positive testing</w:t>
            </w:r>
          </w:p>
        </w:tc>
        <w:tc>
          <w:tcPr>
            <w:tcW w:w="6993" w:type="dxa"/>
          </w:tcPr>
          <w:p w14:paraId="14D8047B" w14:textId="155DAC7D" w:rsidR="000D6EB3" w:rsidRDefault="000D6EB3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Testing the application in a situation where all activities are carried out strictly as instructed, with no errors, deviations, incorrect data input, etc.</w:t>
            </w:r>
          </w:p>
        </w:tc>
      </w:tr>
      <w:tr w:rsidR="000D6EB3" w14:paraId="77120C55" w14:textId="77777777" w:rsidTr="00D56B97">
        <w:tc>
          <w:tcPr>
            <w:tcW w:w="2385" w:type="dxa"/>
          </w:tcPr>
          <w:p w14:paraId="70E52640" w14:textId="4E739AE2" w:rsidR="000D6EB3" w:rsidRDefault="000D6EB3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Negative testing</w:t>
            </w:r>
          </w:p>
        </w:tc>
        <w:tc>
          <w:tcPr>
            <w:tcW w:w="6993" w:type="dxa"/>
          </w:tcPr>
          <w:p w14:paraId="21F9612F" w14:textId="362DD436" w:rsidR="000D6EB3" w:rsidRDefault="000D6EB3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Testing the application in situations when whether operations (sometimes incorrect ones) </w:t>
            </w:r>
            <w:r w:rsidR="00E72E93">
              <w:rPr>
                <w:rFonts w:ascii="Arial" w:hAnsi="Arial" w:cs="Arial"/>
                <w:color w:val="auto"/>
              </w:rPr>
              <w:t>performed,</w:t>
            </w:r>
            <w:r>
              <w:rPr>
                <w:rFonts w:ascii="Arial" w:hAnsi="Arial" w:cs="Arial"/>
                <w:color w:val="auto"/>
              </w:rPr>
              <w:t xml:space="preserve"> or data used may potentially lead to errors </w:t>
            </w:r>
          </w:p>
        </w:tc>
      </w:tr>
      <w:tr w:rsidR="00FA325D" w14:paraId="784A828E" w14:textId="77777777" w:rsidTr="00D56B97">
        <w:tc>
          <w:tcPr>
            <w:tcW w:w="2385" w:type="dxa"/>
          </w:tcPr>
          <w:p w14:paraId="538FFE52" w14:textId="0BE28628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Regression testing</w:t>
            </w:r>
          </w:p>
        </w:tc>
        <w:tc>
          <w:tcPr>
            <w:tcW w:w="6993" w:type="dxa"/>
          </w:tcPr>
          <w:p w14:paraId="13C53DFF" w14:textId="0F7C5BB1" w:rsidR="00FA325D" w:rsidRPr="00A74455" w:rsidRDefault="00405C9C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T</w:t>
            </w:r>
            <w:r w:rsidR="00FA325D" w:rsidRPr="00A74455">
              <w:rPr>
                <w:rFonts w:ascii="Arial" w:hAnsi="Arial" w:cs="Arial"/>
                <w:color w:val="auto"/>
              </w:rPr>
              <w:t>esting aimed at verifying the fact that previously working functionality has not been affected by errors caused by changes in the application or its environment</w:t>
            </w:r>
          </w:p>
        </w:tc>
      </w:tr>
      <w:tr w:rsidR="00FA325D" w14:paraId="111FACA5" w14:textId="77777777" w:rsidTr="00D56B97">
        <w:tc>
          <w:tcPr>
            <w:tcW w:w="2385" w:type="dxa"/>
          </w:tcPr>
          <w:p w14:paraId="589F2C7D" w14:textId="7CC61864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Re-testing (Verification testing)</w:t>
            </w:r>
          </w:p>
        </w:tc>
        <w:tc>
          <w:tcPr>
            <w:tcW w:w="6993" w:type="dxa"/>
          </w:tcPr>
          <w:p w14:paraId="6E16DB3E" w14:textId="33833B0A" w:rsidR="00FA325D" w:rsidRPr="00A74455" w:rsidRDefault="00405C9C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E</w:t>
            </w:r>
            <w:r w:rsidR="00FA325D" w:rsidRPr="00A74455">
              <w:rPr>
                <w:rFonts w:ascii="Arial" w:hAnsi="Arial" w:cs="Arial"/>
                <w:color w:val="auto"/>
              </w:rPr>
              <w:t xml:space="preserve">xecution of test cases that have previously detected defects </w:t>
            </w:r>
            <w:r w:rsidR="00095212" w:rsidRPr="00A74455">
              <w:rPr>
                <w:rFonts w:ascii="Arial" w:hAnsi="Arial" w:cs="Arial"/>
                <w:color w:val="auto"/>
              </w:rPr>
              <w:t>to</w:t>
            </w:r>
            <w:r w:rsidR="00FA325D" w:rsidRPr="00A74455">
              <w:rPr>
                <w:rFonts w:ascii="Arial" w:hAnsi="Arial" w:cs="Arial"/>
                <w:color w:val="auto"/>
              </w:rPr>
              <w:t xml:space="preserve"> confirm that the defect has been resolved</w:t>
            </w:r>
          </w:p>
        </w:tc>
      </w:tr>
      <w:tr w:rsidR="00FA325D" w14:paraId="0EB858B6" w14:textId="77777777" w:rsidTr="00D56B97">
        <w:tc>
          <w:tcPr>
            <w:tcW w:w="2385" w:type="dxa"/>
          </w:tcPr>
          <w:p w14:paraId="62495C08" w14:textId="773698F9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Module testing</w:t>
            </w:r>
          </w:p>
        </w:tc>
        <w:tc>
          <w:tcPr>
            <w:tcW w:w="6993" w:type="dxa"/>
          </w:tcPr>
          <w:p w14:paraId="321CB52C" w14:textId="4F71DD18" w:rsidR="00FA325D" w:rsidRPr="00A74455" w:rsidRDefault="00095212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Process that involves testing each unit of the modules or components to ensure they conform to the highest coding standards.</w:t>
            </w:r>
          </w:p>
        </w:tc>
      </w:tr>
      <w:tr w:rsidR="00FA325D" w14:paraId="6FF05D8A" w14:textId="77777777" w:rsidTr="00D56B97">
        <w:tc>
          <w:tcPr>
            <w:tcW w:w="2385" w:type="dxa"/>
          </w:tcPr>
          <w:p w14:paraId="4A36E096" w14:textId="0B060D70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Integration testing</w:t>
            </w:r>
          </w:p>
        </w:tc>
        <w:tc>
          <w:tcPr>
            <w:tcW w:w="6993" w:type="dxa"/>
          </w:tcPr>
          <w:p w14:paraId="64CB223E" w14:textId="7D264432" w:rsidR="00FA325D" w:rsidRPr="00A74455" w:rsidRDefault="00405C9C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T</w:t>
            </w:r>
            <w:r w:rsidR="00FA325D" w:rsidRPr="00A74455">
              <w:rPr>
                <w:rFonts w:ascii="Arial" w:hAnsi="Arial" w:cs="Arial"/>
                <w:color w:val="auto"/>
              </w:rPr>
              <w:t>esting the interaction between several parts of an application</w:t>
            </w:r>
            <w:r w:rsidR="00313D28">
              <w:rPr>
                <w:rFonts w:ascii="Arial" w:hAnsi="Arial" w:cs="Arial"/>
                <w:color w:val="auto"/>
              </w:rPr>
              <w:t xml:space="preserve">, </w:t>
            </w:r>
            <w:proofErr w:type="spellStart"/>
            <w:r w:rsidR="00313D28">
              <w:rPr>
                <w:rFonts w:ascii="Arial" w:hAnsi="Arial" w:cs="Arial"/>
                <w:color w:val="auto"/>
              </w:rPr>
              <w:t>i.e</w:t>
            </w:r>
            <w:proofErr w:type="spellEnd"/>
            <w:r w:rsidR="00313D28">
              <w:rPr>
                <w:rFonts w:ascii="Arial" w:hAnsi="Arial" w:cs="Arial"/>
                <w:color w:val="auto"/>
              </w:rPr>
              <w:t xml:space="preserve"> Web and Servers</w:t>
            </w:r>
          </w:p>
        </w:tc>
      </w:tr>
      <w:tr w:rsidR="00FA325D" w14:paraId="6C65864A" w14:textId="77777777" w:rsidTr="00D56B97">
        <w:tc>
          <w:tcPr>
            <w:tcW w:w="2385" w:type="dxa"/>
          </w:tcPr>
          <w:p w14:paraId="6F307302" w14:textId="7E895C2E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Usability testing</w:t>
            </w:r>
          </w:p>
        </w:tc>
        <w:tc>
          <w:tcPr>
            <w:tcW w:w="6993" w:type="dxa"/>
          </w:tcPr>
          <w:p w14:paraId="203BF2A8" w14:textId="3635C56D" w:rsidR="00FA325D" w:rsidRPr="00A74455" w:rsidRDefault="00095212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Assessing whether the end-user can effectively utilize the product and their overall satisfaction with using the product.</w:t>
            </w:r>
          </w:p>
        </w:tc>
      </w:tr>
      <w:tr w:rsidR="00FA325D" w14:paraId="3209C7F7" w14:textId="77777777" w:rsidTr="00D56B97">
        <w:tc>
          <w:tcPr>
            <w:tcW w:w="2385" w:type="dxa"/>
          </w:tcPr>
          <w:p w14:paraId="3DACD440" w14:textId="619DE114" w:rsidR="00FA325D" w:rsidRPr="00A74455" w:rsidRDefault="005B7DC7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GUI testing</w:t>
            </w:r>
          </w:p>
        </w:tc>
        <w:tc>
          <w:tcPr>
            <w:tcW w:w="6993" w:type="dxa"/>
          </w:tcPr>
          <w:p w14:paraId="7287D7B8" w14:textId="5A990103" w:rsidR="00FA325D" w:rsidRPr="00A74455" w:rsidRDefault="005B7DC7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Testing the software or system user interface by checking screens and controls like menus, buttons, icons, alignment, etc.</w:t>
            </w:r>
          </w:p>
        </w:tc>
      </w:tr>
      <w:tr w:rsidR="000D6EB3" w14:paraId="228EF509" w14:textId="77777777" w:rsidTr="00D56B97">
        <w:tc>
          <w:tcPr>
            <w:tcW w:w="2385" w:type="dxa"/>
          </w:tcPr>
          <w:p w14:paraId="6C764BD7" w14:textId="0CAC06B7" w:rsidR="000D6EB3" w:rsidRDefault="000D6EB3" w:rsidP="000D6EB3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Performance testing</w:t>
            </w:r>
          </w:p>
        </w:tc>
        <w:tc>
          <w:tcPr>
            <w:tcW w:w="6993" w:type="dxa"/>
          </w:tcPr>
          <w:p w14:paraId="11486D1F" w14:textId="3E8A56CC" w:rsidR="000D6EB3" w:rsidRPr="00A74455" w:rsidRDefault="000D6EB3" w:rsidP="000D6EB3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Involves activities about how well app is performed for users regarding without any delay and hangings while active use of it</w:t>
            </w:r>
          </w:p>
        </w:tc>
      </w:tr>
      <w:tr w:rsidR="00FA325D" w14:paraId="37617F32" w14:textId="77777777" w:rsidTr="00D56B97">
        <w:tc>
          <w:tcPr>
            <w:tcW w:w="2385" w:type="dxa"/>
          </w:tcPr>
          <w:p w14:paraId="6E7F4648" w14:textId="66FC04EF" w:rsidR="00FA325D" w:rsidRPr="00A74455" w:rsidRDefault="008D693E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Accessibility</w:t>
            </w:r>
            <w:r w:rsidR="00FA325D" w:rsidRPr="00A74455">
              <w:rPr>
                <w:rFonts w:ascii="Arial" w:hAnsi="Arial" w:cs="Arial"/>
                <w:color w:val="auto"/>
              </w:rPr>
              <w:t xml:space="preserve"> testing</w:t>
            </w:r>
          </w:p>
        </w:tc>
        <w:tc>
          <w:tcPr>
            <w:tcW w:w="6993" w:type="dxa"/>
          </w:tcPr>
          <w:p w14:paraId="4D7A70DB" w14:textId="6FBB2E21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Testing the application</w:t>
            </w:r>
            <w:r w:rsidR="008D693E">
              <w:rPr>
                <w:rFonts w:ascii="Arial" w:hAnsi="Arial" w:cs="Arial"/>
                <w:color w:val="auto"/>
              </w:rPr>
              <w:t xml:space="preserve"> works for disabled people as well for common functions</w:t>
            </w:r>
          </w:p>
        </w:tc>
      </w:tr>
      <w:tr w:rsidR="00FA325D" w14:paraId="2874CD93" w14:textId="77777777" w:rsidTr="00D56B97">
        <w:tc>
          <w:tcPr>
            <w:tcW w:w="2385" w:type="dxa"/>
          </w:tcPr>
          <w:p w14:paraId="78799158" w14:textId="5F2AE24A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Localization testing</w:t>
            </w:r>
          </w:p>
          <w:p w14:paraId="1881D1F8" w14:textId="2FABAB27" w:rsidR="00FA325D" w:rsidRPr="00A74455" w:rsidRDefault="00FA325D" w:rsidP="14D0B138">
            <w:pPr>
              <w:pStyle w:val="BodyText"/>
              <w:rPr>
                <w:rFonts w:ascii="Arial" w:hAnsi="Arial" w:cs="Arial"/>
                <w:color w:val="auto"/>
              </w:rPr>
            </w:pPr>
          </w:p>
        </w:tc>
        <w:tc>
          <w:tcPr>
            <w:tcW w:w="6993" w:type="dxa"/>
          </w:tcPr>
          <w:p w14:paraId="46B87162" w14:textId="489451FA" w:rsidR="00FA325D" w:rsidRPr="00A74455" w:rsidRDefault="00095212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Verify that the product has been adapted correctly and with high quality for usage in a specific language</w:t>
            </w:r>
            <w:r w:rsidR="00777D90">
              <w:rPr>
                <w:rFonts w:ascii="Arial" w:hAnsi="Arial" w:cs="Arial"/>
                <w:color w:val="auto"/>
              </w:rPr>
              <w:t xml:space="preserve">, </w:t>
            </w:r>
            <w:proofErr w:type="spellStart"/>
            <w:r w:rsidR="00777D90">
              <w:rPr>
                <w:rFonts w:ascii="Arial" w:hAnsi="Arial" w:cs="Arial"/>
                <w:color w:val="auto"/>
              </w:rPr>
              <w:t>i.e</w:t>
            </w:r>
            <w:proofErr w:type="spellEnd"/>
            <w:r w:rsidR="00777D90">
              <w:rPr>
                <w:rFonts w:ascii="Arial" w:hAnsi="Arial" w:cs="Arial"/>
                <w:color w:val="auto"/>
              </w:rPr>
              <w:t xml:space="preserve"> Ru and En</w:t>
            </w:r>
          </w:p>
        </w:tc>
      </w:tr>
      <w:tr w:rsidR="002579AF" w14:paraId="33668DF7" w14:textId="77777777" w:rsidTr="00D56B97">
        <w:tc>
          <w:tcPr>
            <w:tcW w:w="2385" w:type="dxa"/>
          </w:tcPr>
          <w:p w14:paraId="642E78EE" w14:textId="33A1CF63" w:rsidR="002579AF" w:rsidRPr="00A74455" w:rsidRDefault="005B7DC7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Compatibility </w:t>
            </w:r>
            <w:r w:rsidRPr="00A74455">
              <w:rPr>
                <w:rFonts w:ascii="Arial" w:hAnsi="Arial" w:cs="Arial"/>
                <w:color w:val="auto"/>
              </w:rPr>
              <w:t>testing</w:t>
            </w:r>
            <w:r>
              <w:rPr>
                <w:rFonts w:ascii="Arial" w:hAnsi="Arial" w:cs="Arial"/>
                <w:color w:val="auto"/>
              </w:rPr>
              <w:t xml:space="preserve"> </w:t>
            </w:r>
          </w:p>
        </w:tc>
        <w:tc>
          <w:tcPr>
            <w:tcW w:w="6993" w:type="dxa"/>
          </w:tcPr>
          <w:p w14:paraId="65E23DB7" w14:textId="1B1A4A16" w:rsidR="002579AF" w:rsidRPr="00A74455" w:rsidRDefault="005B7DC7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 xml:space="preserve">Testing the application across the </w:t>
            </w:r>
            <w:r>
              <w:rPr>
                <w:rFonts w:ascii="Arial" w:hAnsi="Arial" w:cs="Arial"/>
                <w:color w:val="auto"/>
              </w:rPr>
              <w:t xml:space="preserve">different devices available </w:t>
            </w:r>
            <w:r w:rsidRPr="00A74455">
              <w:rPr>
                <w:rFonts w:ascii="Arial" w:hAnsi="Arial" w:cs="Arial"/>
                <w:color w:val="auto"/>
              </w:rPr>
              <w:t>required by the customer</w:t>
            </w:r>
            <w:r>
              <w:rPr>
                <w:rFonts w:ascii="Arial" w:hAnsi="Arial" w:cs="Arial"/>
                <w:color w:val="auto"/>
              </w:rPr>
              <w:t xml:space="preserve"> </w:t>
            </w:r>
          </w:p>
        </w:tc>
      </w:tr>
      <w:tr w:rsidR="002579AF" w14:paraId="6041C0AF" w14:textId="77777777" w:rsidTr="00D56B97">
        <w:tc>
          <w:tcPr>
            <w:tcW w:w="2385" w:type="dxa"/>
          </w:tcPr>
          <w:p w14:paraId="729E3F8E" w14:textId="500AD4B8" w:rsidR="002579AF" w:rsidRDefault="002579AF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Cross-browser testing</w:t>
            </w:r>
          </w:p>
        </w:tc>
        <w:tc>
          <w:tcPr>
            <w:tcW w:w="6993" w:type="dxa"/>
          </w:tcPr>
          <w:p w14:paraId="3BF9265E" w14:textId="69C7C11C" w:rsidR="002579AF" w:rsidRDefault="002579AF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 xml:space="preserve">Testing the application across the browsers required by </w:t>
            </w:r>
            <w:r w:rsidR="00403177">
              <w:rPr>
                <w:rFonts w:ascii="Arial" w:hAnsi="Arial" w:cs="Arial"/>
                <w:color w:val="auto"/>
              </w:rPr>
              <w:t>most</w:t>
            </w:r>
            <w:r>
              <w:rPr>
                <w:rFonts w:ascii="Arial" w:hAnsi="Arial" w:cs="Arial"/>
                <w:color w:val="auto"/>
              </w:rPr>
              <w:t xml:space="preserve"> of the customers (Chrome, Mozilla Firefox)</w:t>
            </w:r>
          </w:p>
        </w:tc>
      </w:tr>
      <w:tr w:rsidR="002579AF" w14:paraId="7E25E0D6" w14:textId="77777777" w:rsidTr="00D56B97">
        <w:tc>
          <w:tcPr>
            <w:tcW w:w="2385" w:type="dxa"/>
          </w:tcPr>
          <w:p w14:paraId="5589DFED" w14:textId="2A92876B" w:rsidR="002579AF" w:rsidRDefault="00403177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Cross-platform testing</w:t>
            </w:r>
          </w:p>
        </w:tc>
        <w:tc>
          <w:tcPr>
            <w:tcW w:w="6993" w:type="dxa"/>
          </w:tcPr>
          <w:p w14:paraId="25606596" w14:textId="6595C085" w:rsidR="002579AF" w:rsidRDefault="00403177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Testing the application on different OS versions (Android, iOS)</w:t>
            </w:r>
          </w:p>
        </w:tc>
      </w:tr>
      <w:tr w:rsidR="008B6720" w14:paraId="0047F965" w14:textId="77777777" w:rsidTr="00D56B97">
        <w:tc>
          <w:tcPr>
            <w:tcW w:w="2385" w:type="dxa"/>
          </w:tcPr>
          <w:p w14:paraId="3F2A6C08" w14:textId="32D870FB" w:rsidR="008B6720" w:rsidRDefault="00CF53CC" w:rsidP="14D0B138">
            <w:pPr>
              <w:pStyle w:val="BodyText"/>
              <w:rPr>
                <w:rFonts w:ascii="Arial" w:hAnsi="Arial" w:cs="Arial"/>
                <w:color w:val="auto"/>
              </w:rPr>
            </w:pPr>
            <w:proofErr w:type="spellStart"/>
            <w:r>
              <w:rPr>
                <w:rFonts w:ascii="Arial" w:hAnsi="Arial" w:cs="Arial"/>
                <w:color w:val="auto"/>
              </w:rPr>
              <w:lastRenderedPageBreak/>
              <w:t>Installability</w:t>
            </w:r>
            <w:proofErr w:type="spellEnd"/>
            <w:r w:rsidRPr="00A74455">
              <w:rPr>
                <w:rFonts w:ascii="Arial" w:hAnsi="Arial" w:cs="Arial"/>
                <w:color w:val="auto"/>
              </w:rPr>
              <w:t xml:space="preserve"> testing</w:t>
            </w:r>
            <w:r>
              <w:rPr>
                <w:rFonts w:ascii="Arial" w:hAnsi="Arial" w:cs="Arial"/>
                <w:color w:val="auto"/>
              </w:rPr>
              <w:t xml:space="preserve"> </w:t>
            </w:r>
          </w:p>
        </w:tc>
        <w:tc>
          <w:tcPr>
            <w:tcW w:w="6993" w:type="dxa"/>
          </w:tcPr>
          <w:p w14:paraId="597F3603" w14:textId="1262E967" w:rsidR="008B6720" w:rsidRDefault="00CF53CC" w:rsidP="14D0B138">
            <w:pPr>
              <w:pStyle w:val="BodyText"/>
              <w:rPr>
                <w:rFonts w:ascii="Arial" w:hAnsi="Arial" w:cs="Arial"/>
                <w:color w:val="auto"/>
              </w:rPr>
            </w:pPr>
            <w:r w:rsidRPr="00A74455">
              <w:rPr>
                <w:rFonts w:ascii="Arial" w:hAnsi="Arial" w:cs="Arial"/>
                <w:color w:val="auto"/>
              </w:rPr>
              <w:t>Test</w:t>
            </w:r>
            <w:r>
              <w:rPr>
                <w:rFonts w:ascii="Arial" w:hAnsi="Arial" w:cs="Arial"/>
                <w:color w:val="auto"/>
              </w:rPr>
              <w:t xml:space="preserve">ing that app successfully </w:t>
            </w:r>
            <w:r w:rsidR="00167321">
              <w:rPr>
                <w:rFonts w:ascii="Arial" w:hAnsi="Arial" w:cs="Arial"/>
                <w:color w:val="auto"/>
              </w:rPr>
              <w:t>creates cloud-related elements such as servers, machines and they are launched as expected</w:t>
            </w:r>
          </w:p>
        </w:tc>
      </w:tr>
    </w:tbl>
    <w:p w14:paraId="0537CBE1" w14:textId="79C22762" w:rsidR="008B6720" w:rsidRDefault="008B6720" w:rsidP="008B6720">
      <w:pPr>
        <w:pStyle w:val="BodyText"/>
      </w:pPr>
      <w:bookmarkStart w:id="94" w:name="_7.2_Schedule"/>
      <w:bookmarkStart w:id="95" w:name="_7.3_Schedule"/>
      <w:bookmarkStart w:id="96" w:name="_10.3_Review_Schedule"/>
      <w:bookmarkEnd w:id="21"/>
      <w:bookmarkEnd w:id="22"/>
      <w:bookmarkEnd w:id="23"/>
      <w:bookmarkEnd w:id="24"/>
      <w:bookmarkEnd w:id="70"/>
      <w:bookmarkEnd w:id="94"/>
      <w:bookmarkEnd w:id="95"/>
      <w:bookmarkEnd w:id="96"/>
    </w:p>
    <w:sectPr w:rsidR="008B6720" w:rsidSect="00C43773">
      <w:headerReference w:type="default" r:id="rId40"/>
      <w:footerReference w:type="default" r:id="rId41"/>
      <w:headerReference w:type="first" r:id="rId42"/>
      <w:footerReference w:type="first" r:id="rId43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FEB5B" w14:textId="77777777" w:rsidR="00E7457A" w:rsidRDefault="00E7457A">
      <w:r>
        <w:separator/>
      </w:r>
    </w:p>
  </w:endnote>
  <w:endnote w:type="continuationSeparator" w:id="0">
    <w:p w14:paraId="5F2B8C79" w14:textId="77777777" w:rsidR="00E7457A" w:rsidRDefault="00E74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108"/>
      <w:gridCol w:w="479"/>
    </w:tblGrid>
    <w:tr w:rsidR="00232759" w14:paraId="2B3C20BA" w14:textId="77777777" w:rsidTr="00EC20E2">
      <w:trPr>
        <w:jc w:val="right"/>
      </w:trPr>
      <w:tc>
        <w:tcPr>
          <w:tcW w:w="4795" w:type="dxa"/>
          <w:vAlign w:val="center"/>
        </w:tcPr>
        <w:p w14:paraId="6E1F7D68" w14:textId="137D8F90" w:rsidR="006D337D" w:rsidRPr="003931FB" w:rsidRDefault="006D337D" w:rsidP="003931FB">
          <w:pPr>
            <w:pStyle w:val="Footer"/>
            <w:jc w:val="center"/>
            <w:rPr>
              <w:noProof/>
              <w:color w:val="FFFFFF" w:themeColor="background1"/>
            </w:rPr>
          </w:pPr>
        </w:p>
      </w:tc>
      <w:tc>
        <w:tcPr>
          <w:tcW w:w="250" w:type="pct"/>
          <w:shd w:val="clear" w:color="auto" w:fill="32AFB5"/>
          <w:vAlign w:val="center"/>
        </w:tcPr>
        <w:p w14:paraId="491AFBD6" w14:textId="77777777" w:rsidR="00232759" w:rsidRPr="00930BB0" w:rsidRDefault="00232759">
          <w:pPr>
            <w:pStyle w:val="Footer"/>
            <w:jc w:val="center"/>
            <w:rPr>
              <w:color w:val="000000" w:themeColor="text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5B4B11A7" w14:textId="6557A345" w:rsidR="00E5219E" w:rsidRPr="00935CE8" w:rsidRDefault="00E5219E" w:rsidP="00935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165" w:type="pct"/>
      <w:tblInd w:w="1281" w:type="dxa"/>
      <w:tblLook w:val="04A0" w:firstRow="1" w:lastRow="0" w:firstColumn="1" w:lastColumn="0" w:noHBand="0" w:noVBand="1"/>
    </w:tblPr>
    <w:tblGrid>
      <w:gridCol w:w="7974"/>
    </w:tblGrid>
    <w:tr w:rsidR="00232759" w14:paraId="67AE94E8" w14:textId="77777777" w:rsidTr="00232759">
      <w:tc>
        <w:tcPr>
          <w:tcW w:w="5000" w:type="pct"/>
          <w:vAlign w:val="center"/>
          <w:hideMark/>
        </w:tcPr>
        <w:p w14:paraId="4F6819B2" w14:textId="545FFED1" w:rsidR="00232759" w:rsidRDefault="00232759" w:rsidP="00232759">
          <w:pPr>
            <w:pStyle w:val="Footer"/>
            <w:ind w:left="0"/>
          </w:pPr>
        </w:p>
      </w:tc>
    </w:tr>
  </w:tbl>
  <w:p w14:paraId="5B2A7B46" w14:textId="7F46670D" w:rsidR="00E5219E" w:rsidRPr="00935CE8" w:rsidRDefault="00000000" w:rsidP="00935CE8">
    <w:pPr>
      <w:pStyle w:val="Footer"/>
      <w:ind w:left="0" w:right="1"/>
    </w:pPr>
    <w:r>
      <w:rPr>
        <w:noProof/>
      </w:rPr>
      <w:pict w14:anchorId="6AACA90F">
        <v:line id="Straight Connector 3" o:spid="_x0000_s1025" style="position:absolute;z-index:251659264;visibility:visible;mso-position-horizontal-relative:text;mso-position-vertical-relative:text;mso-width-relative:margin;mso-height-relative:margin" from="12.15pt,.65pt" to="477.8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" strokecolor="#464547" strokeweight="2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1C96D" w14:textId="77777777" w:rsidR="00E7457A" w:rsidRDefault="00E7457A">
      <w:r>
        <w:separator/>
      </w:r>
    </w:p>
  </w:footnote>
  <w:footnote w:type="continuationSeparator" w:id="0">
    <w:p w14:paraId="4A06858B" w14:textId="77777777" w:rsidR="00E7457A" w:rsidRDefault="00E74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7015"/>
      <w:gridCol w:w="2558"/>
    </w:tblGrid>
    <w:tr w:rsidR="00E5219E" w14:paraId="3F1C2177" w14:textId="77777777" w:rsidTr="00323587">
      <w:trPr>
        <w:trHeight w:val="630"/>
      </w:trPr>
      <w:tc>
        <w:tcPr>
          <w:tcW w:w="4275" w:type="pct"/>
          <w:vAlign w:val="center"/>
          <w:hideMark/>
        </w:tcPr>
        <w:p w14:paraId="24D17E68" w14:textId="46482746" w:rsidR="00E5219E" w:rsidRPr="00323587" w:rsidRDefault="00E5219E" w:rsidP="00935CE8">
          <w:pPr>
            <w:pStyle w:val="Header"/>
            <w:tabs>
              <w:tab w:val="clear" w:pos="0"/>
            </w:tabs>
            <w:ind w:left="-108"/>
            <w:rPr>
              <w:rFonts w:asciiTheme="minorHAnsi" w:hAnsiTheme="minorHAnsi" w:cstheme="minorHAnsi"/>
              <w:b/>
              <w:bCs/>
            </w:rPr>
          </w:pPr>
          <w:r w:rsidRPr="00323587">
            <w:rPr>
              <w:rFonts w:asciiTheme="minorHAnsi" w:hAnsiTheme="minorHAnsi" w:cstheme="minorHAnsi"/>
              <w:b/>
              <w:bCs/>
              <w:color w:val="999999"/>
            </w:rPr>
            <w:tab/>
          </w:r>
        </w:p>
      </w:tc>
      <w:tc>
        <w:tcPr>
          <w:tcW w:w="725" w:type="pct"/>
          <w:vAlign w:val="center"/>
        </w:tcPr>
        <w:p w14:paraId="13EB25F7" w14:textId="59508A28" w:rsidR="00E5219E" w:rsidRDefault="00803969" w:rsidP="00935CE8">
          <w:pPr>
            <w:pStyle w:val="Header"/>
          </w:pPr>
          <w:r>
            <w:rPr>
              <w:noProof/>
            </w:rPr>
            <w:drawing>
              <wp:inline distT="0" distB="0" distL="0" distR="0" wp14:anchorId="6765EF28" wp14:editId="4C94BFE6">
                <wp:extent cx="1775460" cy="591820"/>
                <wp:effectExtent l="0" t="0" r="0" b="0"/>
                <wp:docPr id="10781859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8185917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5460" cy="591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5219E" w14:paraId="07FE3A64" w14:textId="77777777" w:rsidTr="00323587">
      <w:trPr>
        <w:trHeight w:val="80"/>
      </w:trPr>
      <w:tc>
        <w:tcPr>
          <w:tcW w:w="4275" w:type="pct"/>
          <w:vAlign w:val="center"/>
          <w:hideMark/>
        </w:tcPr>
        <w:p w14:paraId="353C9691" w14:textId="52EEDBD4" w:rsidR="00EE5BF1" w:rsidRDefault="00EE5BF1" w:rsidP="00323587">
          <w:pPr>
            <w:pStyle w:val="Header"/>
            <w:tabs>
              <w:tab w:val="clear" w:pos="0"/>
            </w:tabs>
          </w:pPr>
        </w:p>
      </w:tc>
      <w:tc>
        <w:tcPr>
          <w:tcW w:w="725" w:type="pct"/>
          <w:vAlign w:val="center"/>
          <w:hideMark/>
        </w:tcPr>
        <w:p w14:paraId="70690553" w14:textId="01FFAFA6" w:rsidR="00E5219E" w:rsidRDefault="00E5219E" w:rsidP="00935CE8">
          <w:pPr>
            <w:pStyle w:val="Header"/>
            <w:jc w:val="right"/>
          </w:pPr>
        </w:p>
      </w:tc>
    </w:tr>
  </w:tbl>
  <w:p w14:paraId="3F12BDE8" w14:textId="5B0803D6" w:rsidR="00E5219E" w:rsidRPr="00935CE8" w:rsidRDefault="00000000" w:rsidP="00935CE8">
    <w:pPr>
      <w:pStyle w:val="Header"/>
      <w:rPr>
        <w:sz w:val="16"/>
        <w:szCs w:val="16"/>
      </w:rPr>
    </w:pPr>
    <w:r>
      <w:rPr>
        <w:noProof/>
        <w:color w:val="4A442A" w:themeColor="background2" w:themeShade="40"/>
      </w:rPr>
      <w:pict w14:anchorId="49F95E09">
        <v:line id="Straight Connector 4" o:spid="_x0000_s1026" style="position:absolute;flip:y;z-index:251660288;visibility:visible;mso-position-horizontal:right;mso-position-horizontal-relative:margin;mso-position-vertical-relative:text;mso-width-relative:margin;mso-height-relative:margin" from="7461.9pt,-1.75pt" to="7927.65pt,-1pt" strokecolor="#32afb5" strokeweight="1pt">
          <v:stroke joinstyle="miter"/>
          <v:shadow type="perspective" color="#654b00 [1608]" opacity=".5" offset="1pt" offset2="-3pt"/>
          <w10:wrap anchorx="margin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36FC13B" w14:paraId="2F66D0F2" w14:textId="77777777" w:rsidTr="136FC13B">
      <w:tc>
        <w:tcPr>
          <w:tcW w:w="3305" w:type="dxa"/>
        </w:tcPr>
        <w:p w14:paraId="37A98264" w14:textId="33F19557" w:rsidR="136FC13B" w:rsidRDefault="136FC13B" w:rsidP="136FC13B">
          <w:pPr>
            <w:pStyle w:val="Header"/>
            <w:ind w:left="-115"/>
          </w:pPr>
        </w:p>
      </w:tc>
      <w:tc>
        <w:tcPr>
          <w:tcW w:w="3305" w:type="dxa"/>
        </w:tcPr>
        <w:p w14:paraId="7328F56C" w14:textId="5BCECFBC" w:rsidR="136FC13B" w:rsidRDefault="136FC13B" w:rsidP="136FC13B">
          <w:pPr>
            <w:pStyle w:val="Header"/>
            <w:jc w:val="center"/>
          </w:pPr>
        </w:p>
      </w:tc>
      <w:tc>
        <w:tcPr>
          <w:tcW w:w="3305" w:type="dxa"/>
        </w:tcPr>
        <w:p w14:paraId="692C3397" w14:textId="0D043B3B" w:rsidR="136FC13B" w:rsidRDefault="136FC13B" w:rsidP="136FC13B">
          <w:pPr>
            <w:pStyle w:val="Header"/>
            <w:ind w:right="-115"/>
            <w:jc w:val="right"/>
          </w:pPr>
        </w:p>
      </w:tc>
    </w:tr>
  </w:tbl>
  <w:p w14:paraId="2102EC0D" w14:textId="51F234B5" w:rsidR="136FC13B" w:rsidRDefault="136FC13B" w:rsidP="136FC1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C6E6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42223D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0C1A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3989A2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F8840D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06797D70"/>
    <w:multiLevelType w:val="hybridMultilevel"/>
    <w:tmpl w:val="8D2A25B6"/>
    <w:lvl w:ilvl="0" w:tplc="145EDE02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72411E"/>
    <w:multiLevelType w:val="multilevel"/>
    <w:tmpl w:val="A08A5B0E"/>
    <w:styleLink w:val="TableNumberList"/>
    <w:lvl w:ilvl="0">
      <w:start w:val="1"/>
      <w:numFmt w:val="decimal"/>
      <w:pStyle w:val="TableNumberedList"/>
      <w:lvlText w:val="%1."/>
      <w:lvlJc w:val="left"/>
      <w:pPr>
        <w:ind w:left="284" w:hanging="284"/>
      </w:pPr>
      <w:rPr>
        <w:rFonts w:ascii="Trebuchet MS" w:hAnsi="Trebuchet MS" w:hint="default"/>
        <w:b w:val="0"/>
        <w:i w:val="0"/>
        <w:color w:val="1A9CB0"/>
        <w:sz w:val="18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ascii="Trebuchet MS" w:hAnsi="Trebuchet MS" w:hint="default"/>
        <w:b w:val="0"/>
        <w:i w:val="0"/>
        <w:color w:val="464547"/>
        <w:sz w:val="18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ascii="Trebuchet MS" w:hAnsi="Trebuchet MS" w:hint="default"/>
        <w:b w:val="0"/>
        <w:i w:val="0"/>
        <w:color w:val="464547"/>
        <w:sz w:val="1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5743936"/>
    <w:multiLevelType w:val="multilevel"/>
    <w:tmpl w:val="59BAAE9C"/>
    <w:styleLink w:val="TableBulletList"/>
    <w:lvl w:ilvl="0">
      <w:start w:val="1"/>
      <w:numFmt w:val="bullet"/>
      <w:pStyle w:val="TableBulletList0"/>
      <w:lvlText w:val=""/>
      <w:lvlJc w:val="left"/>
      <w:pPr>
        <w:ind w:left="284" w:hanging="284"/>
      </w:pPr>
      <w:rPr>
        <w:rFonts w:ascii="Symbol" w:hAnsi="Symbol" w:hint="default"/>
        <w:color w:val="1A9CB0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464547"/>
      </w:rPr>
    </w:lvl>
    <w:lvl w:ilvl="2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464547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D43B9"/>
    <w:multiLevelType w:val="multilevel"/>
    <w:tmpl w:val="ACB88F32"/>
    <w:styleLink w:val="Headings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isLgl/>
      <w:lvlText w:val="%1.%2.%3"/>
      <w:lvlJc w:val="left"/>
      <w:pPr>
        <w:ind w:left="72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isLgl/>
      <w:lvlText w:val="%1.%2.%3.%4"/>
      <w:lvlJc w:val="left"/>
      <w:pPr>
        <w:ind w:left="107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B2730D4"/>
    <w:multiLevelType w:val="multilevel"/>
    <w:tmpl w:val="FEC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F330B"/>
    <w:multiLevelType w:val="hybridMultilevel"/>
    <w:tmpl w:val="12AE0A00"/>
    <w:lvl w:ilvl="0" w:tplc="FFFFFFFF">
      <w:start w:val="1"/>
      <w:numFmt w:val="upperRoman"/>
      <w:lvlText w:val="%1."/>
      <w:lvlJc w:val="righ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3" w15:restartNumberingAfterBreak="0">
    <w:nsid w:val="41743DFA"/>
    <w:multiLevelType w:val="multilevel"/>
    <w:tmpl w:val="D3761504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41D42AAF"/>
    <w:multiLevelType w:val="hybridMultilevel"/>
    <w:tmpl w:val="927ABB3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468516B3"/>
    <w:multiLevelType w:val="hybridMultilevel"/>
    <w:tmpl w:val="12AE0A00"/>
    <w:lvl w:ilvl="0" w:tplc="04090013">
      <w:start w:val="1"/>
      <w:numFmt w:val="upp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5015746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7" w15:restartNumberingAfterBreak="0">
    <w:nsid w:val="528D332F"/>
    <w:multiLevelType w:val="multilevel"/>
    <w:tmpl w:val="A808DF08"/>
    <w:styleLink w:val="Appendixes"/>
    <w:lvl w:ilvl="0">
      <w:start w:val="1"/>
      <w:numFmt w:val="upperLetter"/>
      <w:pStyle w:val="AppendixLevel1"/>
      <w:lvlText w:val="Appendix %1."/>
      <w:lvlJc w:val="left"/>
      <w:pPr>
        <w:ind w:left="2268" w:hanging="2268"/>
      </w:pPr>
      <w:rPr>
        <w:rFonts w:ascii="Arial Black" w:hAnsi="Arial Black" w:hint="default"/>
        <w:b w:val="0"/>
        <w:i w:val="0"/>
        <w:caps/>
        <w:color w:val="464547"/>
        <w:sz w:val="28"/>
      </w:rPr>
    </w:lvl>
    <w:lvl w:ilvl="1">
      <w:start w:val="1"/>
      <w:numFmt w:val="decimal"/>
      <w:pStyle w:val="AppendixLevel2"/>
      <w:lvlText w:val="Appendix %1.%2."/>
      <w:lvlJc w:val="left"/>
      <w:pPr>
        <w:ind w:left="2268" w:hanging="2268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AppendixLevel3"/>
      <w:lvlText w:val="Appendix %1.%2.%3."/>
      <w:lvlJc w:val="left"/>
      <w:pPr>
        <w:ind w:left="2268" w:hanging="2268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60A444EE"/>
    <w:multiLevelType w:val="multilevel"/>
    <w:tmpl w:val="2CBEBDC0"/>
    <w:lvl w:ilvl="0">
      <w:start w:val="1"/>
      <w:numFmt w:val="none"/>
      <w:pStyle w:val="WarningStyle"/>
      <w:suff w:val="space"/>
      <w:lvlText w:val="Warning!"/>
      <w:lvlJc w:val="left"/>
      <w:pPr>
        <w:ind w:left="360" w:hanging="20"/>
      </w:pPr>
      <w:rPr>
        <w:rFonts w:ascii="Trebuchet MS" w:hAnsi="Trebuchet MS" w:hint="default"/>
        <w:b/>
        <w:i w:val="0"/>
        <w:color w:val="464547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6A61484D"/>
    <w:multiLevelType w:val="hybridMultilevel"/>
    <w:tmpl w:val="01A2E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6DB2106C"/>
    <w:multiLevelType w:val="hybridMultilevel"/>
    <w:tmpl w:val="33026470"/>
    <w:lvl w:ilvl="0" w:tplc="8618B596">
      <w:start w:val="1"/>
      <w:numFmt w:val="bullet"/>
      <w:pStyle w:val="ListBullet4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71AE7441"/>
    <w:multiLevelType w:val="multilevel"/>
    <w:tmpl w:val="6D8E6C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50758CB"/>
    <w:multiLevelType w:val="hybridMultilevel"/>
    <w:tmpl w:val="8A94CC2A"/>
    <w:lvl w:ilvl="0" w:tplc="D512B5DE">
      <w:start w:val="1"/>
      <w:numFmt w:val="decimal"/>
      <w:lvlText w:val="%1"/>
      <w:lvlJc w:val="center"/>
      <w:pPr>
        <w:ind w:left="5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7DF61ED9"/>
    <w:multiLevelType w:val="multilevel"/>
    <w:tmpl w:val="6CDEE088"/>
    <w:lvl w:ilvl="0">
      <w:numFmt w:val="none"/>
      <w:pStyle w:val="NoteStyle"/>
      <w:suff w:val="space"/>
      <w:lvlText w:val="Note: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64547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</w:rPr>
    </w:lvl>
    <w:lvl w:ilvl="1">
      <w:start w:val="1"/>
      <w:numFmt w:val="lowerLetter"/>
      <w:lvlText w:val="%2)"/>
      <w:lvlJc w:val="left"/>
      <w:pPr>
        <w:ind w:left="105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0"/>
      </w:pPr>
      <w:rPr>
        <w:rFonts w:hint="default"/>
      </w:rPr>
    </w:lvl>
  </w:abstractNum>
  <w:num w:numId="1" w16cid:durableId="29380004">
    <w:abstractNumId w:val="16"/>
  </w:num>
  <w:num w:numId="2" w16cid:durableId="1953514363">
    <w:abstractNumId w:val="22"/>
  </w:num>
  <w:num w:numId="3" w16cid:durableId="1812743748">
    <w:abstractNumId w:val="4"/>
  </w:num>
  <w:num w:numId="4" w16cid:durableId="1817335243">
    <w:abstractNumId w:val="3"/>
  </w:num>
  <w:num w:numId="5" w16cid:durableId="1226184321">
    <w:abstractNumId w:val="2"/>
  </w:num>
  <w:num w:numId="6" w16cid:durableId="2038656061">
    <w:abstractNumId w:val="1"/>
  </w:num>
  <w:num w:numId="7" w16cid:durableId="980421101">
    <w:abstractNumId w:val="0"/>
  </w:num>
  <w:num w:numId="8" w16cid:durableId="209878874">
    <w:abstractNumId w:val="12"/>
  </w:num>
  <w:num w:numId="9" w16cid:durableId="1110584724">
    <w:abstractNumId w:val="21"/>
  </w:num>
  <w:num w:numId="10" w16cid:durableId="687297595">
    <w:abstractNumId w:val="17"/>
  </w:num>
  <w:num w:numId="11" w16cid:durableId="104734534">
    <w:abstractNumId w:val="18"/>
  </w:num>
  <w:num w:numId="12" w16cid:durableId="381517151">
    <w:abstractNumId w:val="9"/>
    <w:lvlOverride w:ilvl="0">
      <w:lvl w:ilvl="0">
        <w:numFmt w:val="decimal"/>
        <w:pStyle w:val="Heading1"/>
        <w:lvlText w:val=""/>
        <w:lvlJc w:val="left"/>
      </w:lvl>
    </w:lvlOverride>
    <w:lvlOverride w:ilvl="1">
      <w:lvl w:ilvl="1">
        <w:start w:val="1"/>
        <w:numFmt w:val="decimal"/>
        <w:pStyle w:val="Heading2"/>
        <w:isLgl/>
        <w:lvlText w:val="%1.%2"/>
        <w:lvlJc w:val="left"/>
        <w:pPr>
          <w:ind w:left="720" w:hanging="720"/>
        </w:pPr>
        <w:rPr>
          <w:rFonts w:ascii="Arial Black" w:hAnsi="Arial Black" w:hint="default"/>
          <w:b w:val="0"/>
          <w:i w:val="0"/>
          <w:caps/>
          <w:color w:val="FFD790" w:themeColor="accent2" w:themeTint="99"/>
          <w:sz w:val="24"/>
        </w:rPr>
      </w:lvl>
    </w:lvlOverride>
    <w:lvlOverride w:ilvl="2">
      <w:lvl w:ilvl="2">
        <w:start w:val="1"/>
        <w:numFmt w:val="decimal"/>
        <w:pStyle w:val="Heading3"/>
        <w:isLgl/>
        <w:lvlText w:val="%1.%2.%3"/>
        <w:lvlJc w:val="left"/>
        <w:pPr>
          <w:ind w:left="720" w:hanging="720"/>
        </w:pPr>
        <w:rPr>
          <w:rFonts w:ascii="Arial Black" w:hAnsi="Arial Black" w:hint="default"/>
          <w:b w:val="0"/>
          <w:i w:val="0"/>
          <w:color w:val="1A9CB0"/>
          <w:sz w:val="24"/>
        </w:rPr>
      </w:lvl>
    </w:lvlOverride>
  </w:num>
  <w:num w:numId="13" w16cid:durableId="150486182">
    <w:abstractNumId w:val="23"/>
  </w:num>
  <w:num w:numId="14" w16cid:durableId="1755518251">
    <w:abstractNumId w:val="25"/>
  </w:num>
  <w:num w:numId="15" w16cid:durableId="2099592892">
    <w:abstractNumId w:val="7"/>
  </w:num>
  <w:num w:numId="16" w16cid:durableId="566843641">
    <w:abstractNumId w:val="8"/>
  </w:num>
  <w:num w:numId="17" w16cid:durableId="1795516472">
    <w:abstractNumId w:val="6"/>
  </w:num>
  <w:num w:numId="18" w16cid:durableId="112866930">
    <w:abstractNumId w:val="19"/>
  </w:num>
  <w:num w:numId="19" w16cid:durableId="1909535202">
    <w:abstractNumId w:val="10"/>
  </w:num>
  <w:num w:numId="20" w16cid:durableId="102268581">
    <w:abstractNumId w:val="9"/>
  </w:num>
  <w:num w:numId="21" w16cid:durableId="1492408162">
    <w:abstractNumId w:val="20"/>
  </w:num>
  <w:num w:numId="22" w16cid:durableId="1877423939">
    <w:abstractNumId w:val="15"/>
  </w:num>
  <w:num w:numId="23" w16cid:durableId="1546792727">
    <w:abstractNumId w:val="14"/>
  </w:num>
  <w:num w:numId="24" w16cid:durableId="1420441478">
    <w:abstractNumId w:val="13"/>
  </w:num>
  <w:num w:numId="25" w16cid:durableId="683752921">
    <w:abstractNumId w:val="24"/>
  </w:num>
  <w:num w:numId="26" w16cid:durableId="1820491573">
    <w:abstractNumId w:val="11"/>
  </w:num>
  <w:num w:numId="27" w16cid:durableId="2075350031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attachedTemplate r:id="rId1"/>
  <w:linkStyles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>
      <o:colormru v:ext="edit" colors="#32afb5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52C9"/>
    <w:rsid w:val="00002DA5"/>
    <w:rsid w:val="00002EF1"/>
    <w:rsid w:val="00002F7F"/>
    <w:rsid w:val="00004D62"/>
    <w:rsid w:val="0000734E"/>
    <w:rsid w:val="00012C2F"/>
    <w:rsid w:val="00016767"/>
    <w:rsid w:val="000212C9"/>
    <w:rsid w:val="00021655"/>
    <w:rsid w:val="0002543D"/>
    <w:rsid w:val="000259CE"/>
    <w:rsid w:val="000272A3"/>
    <w:rsid w:val="00033076"/>
    <w:rsid w:val="00040A59"/>
    <w:rsid w:val="00044577"/>
    <w:rsid w:val="00044A97"/>
    <w:rsid w:val="000510CB"/>
    <w:rsid w:val="000575B1"/>
    <w:rsid w:val="00060357"/>
    <w:rsid w:val="00073C95"/>
    <w:rsid w:val="00075A3C"/>
    <w:rsid w:val="0007724C"/>
    <w:rsid w:val="0007E325"/>
    <w:rsid w:val="00081508"/>
    <w:rsid w:val="00085A3A"/>
    <w:rsid w:val="0009012B"/>
    <w:rsid w:val="00091AAB"/>
    <w:rsid w:val="00095212"/>
    <w:rsid w:val="000A0996"/>
    <w:rsid w:val="000A133A"/>
    <w:rsid w:val="000A6040"/>
    <w:rsid w:val="000B2C95"/>
    <w:rsid w:val="000C4DE3"/>
    <w:rsid w:val="000D22DF"/>
    <w:rsid w:val="000D4695"/>
    <w:rsid w:val="000D6BC5"/>
    <w:rsid w:val="000D6EB3"/>
    <w:rsid w:val="000D7A4A"/>
    <w:rsid w:val="000D7BA0"/>
    <w:rsid w:val="000E32FF"/>
    <w:rsid w:val="000E5733"/>
    <w:rsid w:val="000E676F"/>
    <w:rsid w:val="000E68BD"/>
    <w:rsid w:val="000E68F5"/>
    <w:rsid w:val="000F028B"/>
    <w:rsid w:val="000F2774"/>
    <w:rsid w:val="0010330F"/>
    <w:rsid w:val="00106914"/>
    <w:rsid w:val="00114D08"/>
    <w:rsid w:val="00116488"/>
    <w:rsid w:val="00117073"/>
    <w:rsid w:val="0012253E"/>
    <w:rsid w:val="00125F98"/>
    <w:rsid w:val="001302F1"/>
    <w:rsid w:val="00130569"/>
    <w:rsid w:val="00131A1C"/>
    <w:rsid w:val="00131D7B"/>
    <w:rsid w:val="00131E4A"/>
    <w:rsid w:val="00132829"/>
    <w:rsid w:val="001355C3"/>
    <w:rsid w:val="00135720"/>
    <w:rsid w:val="00143604"/>
    <w:rsid w:val="00156492"/>
    <w:rsid w:val="001571CD"/>
    <w:rsid w:val="00160E5C"/>
    <w:rsid w:val="00161C70"/>
    <w:rsid w:val="00161D96"/>
    <w:rsid w:val="00167321"/>
    <w:rsid w:val="001677F4"/>
    <w:rsid w:val="00171785"/>
    <w:rsid w:val="001737FF"/>
    <w:rsid w:val="00173FBC"/>
    <w:rsid w:val="001854E9"/>
    <w:rsid w:val="001A02C5"/>
    <w:rsid w:val="001A519E"/>
    <w:rsid w:val="001A7D0B"/>
    <w:rsid w:val="001B07BE"/>
    <w:rsid w:val="001B6B1E"/>
    <w:rsid w:val="001D47B8"/>
    <w:rsid w:val="001D791B"/>
    <w:rsid w:val="001E0CF6"/>
    <w:rsid w:val="001E44F7"/>
    <w:rsid w:val="001E614D"/>
    <w:rsid w:val="001F4B9B"/>
    <w:rsid w:val="001F6369"/>
    <w:rsid w:val="00202AD0"/>
    <w:rsid w:val="002154C4"/>
    <w:rsid w:val="00215A57"/>
    <w:rsid w:val="002179FE"/>
    <w:rsid w:val="00220CAF"/>
    <w:rsid w:val="00222DC3"/>
    <w:rsid w:val="00225004"/>
    <w:rsid w:val="002274A2"/>
    <w:rsid w:val="002321A6"/>
    <w:rsid w:val="00232759"/>
    <w:rsid w:val="00235712"/>
    <w:rsid w:val="00253435"/>
    <w:rsid w:val="002541C9"/>
    <w:rsid w:val="00255323"/>
    <w:rsid w:val="002564E8"/>
    <w:rsid w:val="00257095"/>
    <w:rsid w:val="002579AF"/>
    <w:rsid w:val="00260396"/>
    <w:rsid w:val="00260465"/>
    <w:rsid w:val="0026128A"/>
    <w:rsid w:val="00267E1F"/>
    <w:rsid w:val="0027273F"/>
    <w:rsid w:val="00274D0B"/>
    <w:rsid w:val="00275719"/>
    <w:rsid w:val="00276374"/>
    <w:rsid w:val="00276F93"/>
    <w:rsid w:val="002809E8"/>
    <w:rsid w:val="002856B8"/>
    <w:rsid w:val="00286611"/>
    <w:rsid w:val="002A24F0"/>
    <w:rsid w:val="002A7023"/>
    <w:rsid w:val="002A713E"/>
    <w:rsid w:val="002A7EE8"/>
    <w:rsid w:val="002C1489"/>
    <w:rsid w:val="002C14F8"/>
    <w:rsid w:val="002C2505"/>
    <w:rsid w:val="002C3202"/>
    <w:rsid w:val="002D261F"/>
    <w:rsid w:val="002D31D4"/>
    <w:rsid w:val="002E4DC7"/>
    <w:rsid w:val="002F0B71"/>
    <w:rsid w:val="002F1653"/>
    <w:rsid w:val="002F3ACF"/>
    <w:rsid w:val="002F3F34"/>
    <w:rsid w:val="002F5A44"/>
    <w:rsid w:val="002F5D7B"/>
    <w:rsid w:val="002F5DD2"/>
    <w:rsid w:val="002F7B66"/>
    <w:rsid w:val="00304CC5"/>
    <w:rsid w:val="00305C7D"/>
    <w:rsid w:val="00306FED"/>
    <w:rsid w:val="003072BD"/>
    <w:rsid w:val="00311A26"/>
    <w:rsid w:val="00313D28"/>
    <w:rsid w:val="00316E1D"/>
    <w:rsid w:val="00321627"/>
    <w:rsid w:val="003229AD"/>
    <w:rsid w:val="00323587"/>
    <w:rsid w:val="003317B9"/>
    <w:rsid w:val="00331935"/>
    <w:rsid w:val="0033193B"/>
    <w:rsid w:val="00331A15"/>
    <w:rsid w:val="00332984"/>
    <w:rsid w:val="0033495D"/>
    <w:rsid w:val="003366A7"/>
    <w:rsid w:val="00342FB1"/>
    <w:rsid w:val="003438DB"/>
    <w:rsid w:val="00354250"/>
    <w:rsid w:val="003609E8"/>
    <w:rsid w:val="003629C8"/>
    <w:rsid w:val="003651C4"/>
    <w:rsid w:val="00365A55"/>
    <w:rsid w:val="00366646"/>
    <w:rsid w:val="00373C8A"/>
    <w:rsid w:val="00380FAA"/>
    <w:rsid w:val="00383ABB"/>
    <w:rsid w:val="00383FB4"/>
    <w:rsid w:val="0038754C"/>
    <w:rsid w:val="00390373"/>
    <w:rsid w:val="00391DA3"/>
    <w:rsid w:val="003931FB"/>
    <w:rsid w:val="00394781"/>
    <w:rsid w:val="003A5DA5"/>
    <w:rsid w:val="003B0471"/>
    <w:rsid w:val="003B4692"/>
    <w:rsid w:val="003B747D"/>
    <w:rsid w:val="003C425E"/>
    <w:rsid w:val="003D1EA9"/>
    <w:rsid w:val="003D1F28"/>
    <w:rsid w:val="003D2064"/>
    <w:rsid w:val="003E3C09"/>
    <w:rsid w:val="003E41E7"/>
    <w:rsid w:val="003F003F"/>
    <w:rsid w:val="003F42BA"/>
    <w:rsid w:val="003F7F40"/>
    <w:rsid w:val="00400831"/>
    <w:rsid w:val="00403177"/>
    <w:rsid w:val="00403557"/>
    <w:rsid w:val="00405C9C"/>
    <w:rsid w:val="00410D49"/>
    <w:rsid w:val="00426A5B"/>
    <w:rsid w:val="00427A92"/>
    <w:rsid w:val="00432D54"/>
    <w:rsid w:val="0043389B"/>
    <w:rsid w:val="00434841"/>
    <w:rsid w:val="004357B8"/>
    <w:rsid w:val="0043651E"/>
    <w:rsid w:val="00436609"/>
    <w:rsid w:val="00436779"/>
    <w:rsid w:val="004428AA"/>
    <w:rsid w:val="004475F7"/>
    <w:rsid w:val="00447F5B"/>
    <w:rsid w:val="004563C8"/>
    <w:rsid w:val="00461DA8"/>
    <w:rsid w:val="00461EF7"/>
    <w:rsid w:val="004620B0"/>
    <w:rsid w:val="00465037"/>
    <w:rsid w:val="0046624C"/>
    <w:rsid w:val="0046709D"/>
    <w:rsid w:val="00486969"/>
    <w:rsid w:val="0049037A"/>
    <w:rsid w:val="004914DC"/>
    <w:rsid w:val="00492AD1"/>
    <w:rsid w:val="00493FB3"/>
    <w:rsid w:val="0049440F"/>
    <w:rsid w:val="00495560"/>
    <w:rsid w:val="004A49EF"/>
    <w:rsid w:val="004A7EE3"/>
    <w:rsid w:val="004B4D2A"/>
    <w:rsid w:val="004B7070"/>
    <w:rsid w:val="004C1F3E"/>
    <w:rsid w:val="004C26FF"/>
    <w:rsid w:val="004C2F82"/>
    <w:rsid w:val="004D0DCB"/>
    <w:rsid w:val="004D29BE"/>
    <w:rsid w:val="004D491D"/>
    <w:rsid w:val="004D56AD"/>
    <w:rsid w:val="004D79D2"/>
    <w:rsid w:val="004E22A3"/>
    <w:rsid w:val="004E2A48"/>
    <w:rsid w:val="004F417B"/>
    <w:rsid w:val="004F6033"/>
    <w:rsid w:val="00500672"/>
    <w:rsid w:val="005022AD"/>
    <w:rsid w:val="00503CDB"/>
    <w:rsid w:val="00506216"/>
    <w:rsid w:val="00513873"/>
    <w:rsid w:val="00513CCF"/>
    <w:rsid w:val="005160E0"/>
    <w:rsid w:val="005204B1"/>
    <w:rsid w:val="00523FDB"/>
    <w:rsid w:val="0052662C"/>
    <w:rsid w:val="00534159"/>
    <w:rsid w:val="0053515B"/>
    <w:rsid w:val="005400E3"/>
    <w:rsid w:val="00543626"/>
    <w:rsid w:val="0054757C"/>
    <w:rsid w:val="00551D99"/>
    <w:rsid w:val="00552D19"/>
    <w:rsid w:val="00555D2C"/>
    <w:rsid w:val="00557725"/>
    <w:rsid w:val="005649A8"/>
    <w:rsid w:val="005671E1"/>
    <w:rsid w:val="0057115C"/>
    <w:rsid w:val="005731ED"/>
    <w:rsid w:val="005732B5"/>
    <w:rsid w:val="005742D9"/>
    <w:rsid w:val="0057662B"/>
    <w:rsid w:val="00577F17"/>
    <w:rsid w:val="0057D6D7"/>
    <w:rsid w:val="00586A05"/>
    <w:rsid w:val="0058BDB1"/>
    <w:rsid w:val="005930C3"/>
    <w:rsid w:val="00593E6E"/>
    <w:rsid w:val="00596E0A"/>
    <w:rsid w:val="005A0596"/>
    <w:rsid w:val="005A2132"/>
    <w:rsid w:val="005A3C09"/>
    <w:rsid w:val="005A67BD"/>
    <w:rsid w:val="005B0E67"/>
    <w:rsid w:val="005B1B66"/>
    <w:rsid w:val="005B7DC7"/>
    <w:rsid w:val="005C0966"/>
    <w:rsid w:val="005C0AB9"/>
    <w:rsid w:val="005D2020"/>
    <w:rsid w:val="005D44AB"/>
    <w:rsid w:val="005E1146"/>
    <w:rsid w:val="005E3F18"/>
    <w:rsid w:val="005E56AF"/>
    <w:rsid w:val="00605487"/>
    <w:rsid w:val="00606B82"/>
    <w:rsid w:val="00606C61"/>
    <w:rsid w:val="00617320"/>
    <w:rsid w:val="00625201"/>
    <w:rsid w:val="00626CB9"/>
    <w:rsid w:val="006424D9"/>
    <w:rsid w:val="006427C0"/>
    <w:rsid w:val="0064601E"/>
    <w:rsid w:val="0065035F"/>
    <w:rsid w:val="006517B8"/>
    <w:rsid w:val="00655724"/>
    <w:rsid w:val="00657DD6"/>
    <w:rsid w:val="0065A415"/>
    <w:rsid w:val="006606C6"/>
    <w:rsid w:val="006617E8"/>
    <w:rsid w:val="0067552B"/>
    <w:rsid w:val="0068062E"/>
    <w:rsid w:val="0068639A"/>
    <w:rsid w:val="00690125"/>
    <w:rsid w:val="00690BC1"/>
    <w:rsid w:val="006A1439"/>
    <w:rsid w:val="006A23FA"/>
    <w:rsid w:val="006A3E24"/>
    <w:rsid w:val="006A733B"/>
    <w:rsid w:val="006A77BC"/>
    <w:rsid w:val="006B066E"/>
    <w:rsid w:val="006B2E14"/>
    <w:rsid w:val="006C0D42"/>
    <w:rsid w:val="006C5085"/>
    <w:rsid w:val="006D294C"/>
    <w:rsid w:val="006D337D"/>
    <w:rsid w:val="006D5D58"/>
    <w:rsid w:val="006D61AB"/>
    <w:rsid w:val="006E0AC4"/>
    <w:rsid w:val="006E2D5E"/>
    <w:rsid w:val="006E3E9C"/>
    <w:rsid w:val="006F37C1"/>
    <w:rsid w:val="006F5907"/>
    <w:rsid w:val="00703CF0"/>
    <w:rsid w:val="00705DE6"/>
    <w:rsid w:val="00711BC9"/>
    <w:rsid w:val="007124C3"/>
    <w:rsid w:val="00720B28"/>
    <w:rsid w:val="00720BE2"/>
    <w:rsid w:val="00724C34"/>
    <w:rsid w:val="0072682A"/>
    <w:rsid w:val="00736092"/>
    <w:rsid w:val="00741339"/>
    <w:rsid w:val="00750BDF"/>
    <w:rsid w:val="00752F7B"/>
    <w:rsid w:val="0075737B"/>
    <w:rsid w:val="00764276"/>
    <w:rsid w:val="00764FDD"/>
    <w:rsid w:val="00765B69"/>
    <w:rsid w:val="007713C8"/>
    <w:rsid w:val="00771D78"/>
    <w:rsid w:val="0077357A"/>
    <w:rsid w:val="00774CF4"/>
    <w:rsid w:val="0077510E"/>
    <w:rsid w:val="00777D90"/>
    <w:rsid w:val="00780A7C"/>
    <w:rsid w:val="00790075"/>
    <w:rsid w:val="007A167B"/>
    <w:rsid w:val="007A42EB"/>
    <w:rsid w:val="007A56E6"/>
    <w:rsid w:val="007A740E"/>
    <w:rsid w:val="007B1DE4"/>
    <w:rsid w:val="007C5E9A"/>
    <w:rsid w:val="007C65B5"/>
    <w:rsid w:val="007C6915"/>
    <w:rsid w:val="007D46F7"/>
    <w:rsid w:val="007D59DB"/>
    <w:rsid w:val="007E15F8"/>
    <w:rsid w:val="007E23EA"/>
    <w:rsid w:val="007E590D"/>
    <w:rsid w:val="007E7B19"/>
    <w:rsid w:val="007F026A"/>
    <w:rsid w:val="00803969"/>
    <w:rsid w:val="00807AE3"/>
    <w:rsid w:val="00810213"/>
    <w:rsid w:val="00814219"/>
    <w:rsid w:val="008152F1"/>
    <w:rsid w:val="00820129"/>
    <w:rsid w:val="0082025A"/>
    <w:rsid w:val="00820C41"/>
    <w:rsid w:val="0082178F"/>
    <w:rsid w:val="0082321F"/>
    <w:rsid w:val="008237F4"/>
    <w:rsid w:val="00824B11"/>
    <w:rsid w:val="00825240"/>
    <w:rsid w:val="00827DE8"/>
    <w:rsid w:val="00830BC9"/>
    <w:rsid w:val="00835A0E"/>
    <w:rsid w:val="008416B6"/>
    <w:rsid w:val="0084170B"/>
    <w:rsid w:val="008450FB"/>
    <w:rsid w:val="00847388"/>
    <w:rsid w:val="00850238"/>
    <w:rsid w:val="00851356"/>
    <w:rsid w:val="0085474D"/>
    <w:rsid w:val="00855FD5"/>
    <w:rsid w:val="00856B59"/>
    <w:rsid w:val="00860028"/>
    <w:rsid w:val="0086003E"/>
    <w:rsid w:val="008625DE"/>
    <w:rsid w:val="00863A6F"/>
    <w:rsid w:val="00865BDB"/>
    <w:rsid w:val="00875CC6"/>
    <w:rsid w:val="00877CF3"/>
    <w:rsid w:val="00883EB8"/>
    <w:rsid w:val="00886CBA"/>
    <w:rsid w:val="0089093C"/>
    <w:rsid w:val="00890DC0"/>
    <w:rsid w:val="008967BC"/>
    <w:rsid w:val="00897995"/>
    <w:rsid w:val="008A09F2"/>
    <w:rsid w:val="008A16D2"/>
    <w:rsid w:val="008A31BA"/>
    <w:rsid w:val="008B3B7F"/>
    <w:rsid w:val="008B4299"/>
    <w:rsid w:val="008B491D"/>
    <w:rsid w:val="008B4E8F"/>
    <w:rsid w:val="008B649F"/>
    <w:rsid w:val="008B6720"/>
    <w:rsid w:val="008C0965"/>
    <w:rsid w:val="008C22A3"/>
    <w:rsid w:val="008C3D23"/>
    <w:rsid w:val="008C5F89"/>
    <w:rsid w:val="008C7487"/>
    <w:rsid w:val="008D4230"/>
    <w:rsid w:val="008D4454"/>
    <w:rsid w:val="008D4768"/>
    <w:rsid w:val="008D693E"/>
    <w:rsid w:val="008D6E4A"/>
    <w:rsid w:val="008E1AE2"/>
    <w:rsid w:val="008E4D0F"/>
    <w:rsid w:val="008E5E15"/>
    <w:rsid w:val="008F2450"/>
    <w:rsid w:val="008F27FE"/>
    <w:rsid w:val="00900AC7"/>
    <w:rsid w:val="00905193"/>
    <w:rsid w:val="00905AB9"/>
    <w:rsid w:val="00922DAA"/>
    <w:rsid w:val="00930BB0"/>
    <w:rsid w:val="00932D17"/>
    <w:rsid w:val="00935CE8"/>
    <w:rsid w:val="00941CF3"/>
    <w:rsid w:val="0094270A"/>
    <w:rsid w:val="009454B0"/>
    <w:rsid w:val="00951F7C"/>
    <w:rsid w:val="009566E4"/>
    <w:rsid w:val="00957C9B"/>
    <w:rsid w:val="009637A8"/>
    <w:rsid w:val="00963837"/>
    <w:rsid w:val="00963F3C"/>
    <w:rsid w:val="00964AAC"/>
    <w:rsid w:val="00964BEB"/>
    <w:rsid w:val="00964F64"/>
    <w:rsid w:val="009656AB"/>
    <w:rsid w:val="00973C68"/>
    <w:rsid w:val="00974AF3"/>
    <w:rsid w:val="00977993"/>
    <w:rsid w:val="00980B89"/>
    <w:rsid w:val="00980D98"/>
    <w:rsid w:val="0098252C"/>
    <w:rsid w:val="00986390"/>
    <w:rsid w:val="0099027E"/>
    <w:rsid w:val="0099063C"/>
    <w:rsid w:val="00991A07"/>
    <w:rsid w:val="009A133D"/>
    <w:rsid w:val="009A1A32"/>
    <w:rsid w:val="009A1F5E"/>
    <w:rsid w:val="009A2536"/>
    <w:rsid w:val="009A269E"/>
    <w:rsid w:val="009A7DFC"/>
    <w:rsid w:val="009C0E45"/>
    <w:rsid w:val="009C2C5E"/>
    <w:rsid w:val="009D092B"/>
    <w:rsid w:val="009D3B35"/>
    <w:rsid w:val="009E51A1"/>
    <w:rsid w:val="009F48A9"/>
    <w:rsid w:val="00A02B4C"/>
    <w:rsid w:val="00A06794"/>
    <w:rsid w:val="00A11A60"/>
    <w:rsid w:val="00A24612"/>
    <w:rsid w:val="00A308BD"/>
    <w:rsid w:val="00A321CA"/>
    <w:rsid w:val="00A32516"/>
    <w:rsid w:val="00A32D72"/>
    <w:rsid w:val="00A32F59"/>
    <w:rsid w:val="00A34D25"/>
    <w:rsid w:val="00A37131"/>
    <w:rsid w:val="00A45A54"/>
    <w:rsid w:val="00A47225"/>
    <w:rsid w:val="00A530F0"/>
    <w:rsid w:val="00A667E6"/>
    <w:rsid w:val="00A70675"/>
    <w:rsid w:val="00A73F04"/>
    <w:rsid w:val="00A74455"/>
    <w:rsid w:val="00A760F8"/>
    <w:rsid w:val="00A7668A"/>
    <w:rsid w:val="00A80A92"/>
    <w:rsid w:val="00A83028"/>
    <w:rsid w:val="00A83F57"/>
    <w:rsid w:val="00A83F89"/>
    <w:rsid w:val="00A86C6F"/>
    <w:rsid w:val="00A91823"/>
    <w:rsid w:val="00A91CEA"/>
    <w:rsid w:val="00A91EE5"/>
    <w:rsid w:val="00A9495A"/>
    <w:rsid w:val="00A9546A"/>
    <w:rsid w:val="00A977B7"/>
    <w:rsid w:val="00A978CC"/>
    <w:rsid w:val="00AA0338"/>
    <w:rsid w:val="00AA0F19"/>
    <w:rsid w:val="00AA3388"/>
    <w:rsid w:val="00AA5050"/>
    <w:rsid w:val="00AA58E6"/>
    <w:rsid w:val="00AB45A8"/>
    <w:rsid w:val="00AB7594"/>
    <w:rsid w:val="00AC0D78"/>
    <w:rsid w:val="00AC5A33"/>
    <w:rsid w:val="00AD283A"/>
    <w:rsid w:val="00AD5D01"/>
    <w:rsid w:val="00AE4ECB"/>
    <w:rsid w:val="00AE7A52"/>
    <w:rsid w:val="00AF5E22"/>
    <w:rsid w:val="00AF72D5"/>
    <w:rsid w:val="00AFAD4B"/>
    <w:rsid w:val="00B0071D"/>
    <w:rsid w:val="00B027ED"/>
    <w:rsid w:val="00B07D13"/>
    <w:rsid w:val="00B12209"/>
    <w:rsid w:val="00B139F6"/>
    <w:rsid w:val="00B215BA"/>
    <w:rsid w:val="00B23164"/>
    <w:rsid w:val="00B23CF5"/>
    <w:rsid w:val="00B2599C"/>
    <w:rsid w:val="00B26475"/>
    <w:rsid w:val="00B43774"/>
    <w:rsid w:val="00B44E3B"/>
    <w:rsid w:val="00B46C86"/>
    <w:rsid w:val="00B50620"/>
    <w:rsid w:val="00B654FA"/>
    <w:rsid w:val="00B72FDA"/>
    <w:rsid w:val="00B76439"/>
    <w:rsid w:val="00B77BA4"/>
    <w:rsid w:val="00B81A83"/>
    <w:rsid w:val="00B83914"/>
    <w:rsid w:val="00B839E0"/>
    <w:rsid w:val="00B868C8"/>
    <w:rsid w:val="00B87E86"/>
    <w:rsid w:val="00B90004"/>
    <w:rsid w:val="00B932E4"/>
    <w:rsid w:val="00BA2AFC"/>
    <w:rsid w:val="00BB0780"/>
    <w:rsid w:val="00BD2FF6"/>
    <w:rsid w:val="00BD5639"/>
    <w:rsid w:val="00BD6E42"/>
    <w:rsid w:val="00BD6ECE"/>
    <w:rsid w:val="00BE4191"/>
    <w:rsid w:val="00BE4BA9"/>
    <w:rsid w:val="00BE7EAD"/>
    <w:rsid w:val="00BE7F18"/>
    <w:rsid w:val="00BF14B3"/>
    <w:rsid w:val="00BF2DF5"/>
    <w:rsid w:val="00BF65F2"/>
    <w:rsid w:val="00C03F50"/>
    <w:rsid w:val="00C04907"/>
    <w:rsid w:val="00C067F4"/>
    <w:rsid w:val="00C0775E"/>
    <w:rsid w:val="00C07AAC"/>
    <w:rsid w:val="00C10516"/>
    <w:rsid w:val="00C1277D"/>
    <w:rsid w:val="00C1295E"/>
    <w:rsid w:val="00C14F12"/>
    <w:rsid w:val="00C21975"/>
    <w:rsid w:val="00C302FF"/>
    <w:rsid w:val="00C30FD4"/>
    <w:rsid w:val="00C3363B"/>
    <w:rsid w:val="00C35669"/>
    <w:rsid w:val="00C41604"/>
    <w:rsid w:val="00C43773"/>
    <w:rsid w:val="00C44FA2"/>
    <w:rsid w:val="00C5694F"/>
    <w:rsid w:val="00C603B1"/>
    <w:rsid w:val="00C6085E"/>
    <w:rsid w:val="00C62D4D"/>
    <w:rsid w:val="00C63011"/>
    <w:rsid w:val="00C66255"/>
    <w:rsid w:val="00C70F22"/>
    <w:rsid w:val="00C74BCB"/>
    <w:rsid w:val="00C752C9"/>
    <w:rsid w:val="00C769F1"/>
    <w:rsid w:val="00C76F91"/>
    <w:rsid w:val="00C82105"/>
    <w:rsid w:val="00C83301"/>
    <w:rsid w:val="00C853BE"/>
    <w:rsid w:val="00C90F18"/>
    <w:rsid w:val="00C922B5"/>
    <w:rsid w:val="00C947A6"/>
    <w:rsid w:val="00CA2A71"/>
    <w:rsid w:val="00CA521E"/>
    <w:rsid w:val="00CA666C"/>
    <w:rsid w:val="00CA7A71"/>
    <w:rsid w:val="00CB0776"/>
    <w:rsid w:val="00CB16E7"/>
    <w:rsid w:val="00CB559D"/>
    <w:rsid w:val="00CC3251"/>
    <w:rsid w:val="00CC396B"/>
    <w:rsid w:val="00CC72D7"/>
    <w:rsid w:val="00CC769F"/>
    <w:rsid w:val="00CD4BBD"/>
    <w:rsid w:val="00CD5C09"/>
    <w:rsid w:val="00CD6681"/>
    <w:rsid w:val="00CE4C06"/>
    <w:rsid w:val="00CE5CC7"/>
    <w:rsid w:val="00CE6E6D"/>
    <w:rsid w:val="00CF245F"/>
    <w:rsid w:val="00CF2B78"/>
    <w:rsid w:val="00CF4E08"/>
    <w:rsid w:val="00CF53CC"/>
    <w:rsid w:val="00D003BA"/>
    <w:rsid w:val="00D0282B"/>
    <w:rsid w:val="00D03882"/>
    <w:rsid w:val="00D0400E"/>
    <w:rsid w:val="00D0C814"/>
    <w:rsid w:val="00D163FF"/>
    <w:rsid w:val="00D22C14"/>
    <w:rsid w:val="00D249C8"/>
    <w:rsid w:val="00D25A10"/>
    <w:rsid w:val="00D26F3D"/>
    <w:rsid w:val="00D319EC"/>
    <w:rsid w:val="00D33351"/>
    <w:rsid w:val="00D35433"/>
    <w:rsid w:val="00D36283"/>
    <w:rsid w:val="00D36B89"/>
    <w:rsid w:val="00D4439B"/>
    <w:rsid w:val="00D454F0"/>
    <w:rsid w:val="00D5295B"/>
    <w:rsid w:val="00D56B97"/>
    <w:rsid w:val="00D639FE"/>
    <w:rsid w:val="00D730A4"/>
    <w:rsid w:val="00D86536"/>
    <w:rsid w:val="00D86D7D"/>
    <w:rsid w:val="00D87110"/>
    <w:rsid w:val="00D90E1B"/>
    <w:rsid w:val="00D96CD9"/>
    <w:rsid w:val="00D97733"/>
    <w:rsid w:val="00DA4B47"/>
    <w:rsid w:val="00DA4BEE"/>
    <w:rsid w:val="00DA4ED2"/>
    <w:rsid w:val="00DA52FC"/>
    <w:rsid w:val="00DB11C2"/>
    <w:rsid w:val="00DB2EF5"/>
    <w:rsid w:val="00DD3B46"/>
    <w:rsid w:val="00DD3B72"/>
    <w:rsid w:val="00DE1BD0"/>
    <w:rsid w:val="00DE3745"/>
    <w:rsid w:val="00DE4C1C"/>
    <w:rsid w:val="00DE4E52"/>
    <w:rsid w:val="00DF44E4"/>
    <w:rsid w:val="00DF4E09"/>
    <w:rsid w:val="00E05694"/>
    <w:rsid w:val="00E14462"/>
    <w:rsid w:val="00E29F1F"/>
    <w:rsid w:val="00E329A8"/>
    <w:rsid w:val="00E36209"/>
    <w:rsid w:val="00E36A0F"/>
    <w:rsid w:val="00E4102A"/>
    <w:rsid w:val="00E44576"/>
    <w:rsid w:val="00E46EEB"/>
    <w:rsid w:val="00E52145"/>
    <w:rsid w:val="00E5219E"/>
    <w:rsid w:val="00E56271"/>
    <w:rsid w:val="00E607D7"/>
    <w:rsid w:val="00E62DAD"/>
    <w:rsid w:val="00E65DED"/>
    <w:rsid w:val="00E72E93"/>
    <w:rsid w:val="00E73DDE"/>
    <w:rsid w:val="00E74234"/>
    <w:rsid w:val="00E7457A"/>
    <w:rsid w:val="00E76F9A"/>
    <w:rsid w:val="00E8459E"/>
    <w:rsid w:val="00E85ACC"/>
    <w:rsid w:val="00E86088"/>
    <w:rsid w:val="00E903AC"/>
    <w:rsid w:val="00E967B7"/>
    <w:rsid w:val="00EA2162"/>
    <w:rsid w:val="00EB025F"/>
    <w:rsid w:val="00EB11D6"/>
    <w:rsid w:val="00EB39B7"/>
    <w:rsid w:val="00EB6A95"/>
    <w:rsid w:val="00EB7B3B"/>
    <w:rsid w:val="00EB7CB2"/>
    <w:rsid w:val="00EC20E2"/>
    <w:rsid w:val="00EC315A"/>
    <w:rsid w:val="00EC3423"/>
    <w:rsid w:val="00EC42B6"/>
    <w:rsid w:val="00EC462D"/>
    <w:rsid w:val="00ED16C3"/>
    <w:rsid w:val="00ED2B87"/>
    <w:rsid w:val="00ED2C7F"/>
    <w:rsid w:val="00EE0626"/>
    <w:rsid w:val="00EE5BF1"/>
    <w:rsid w:val="00EE5CC2"/>
    <w:rsid w:val="00EE6976"/>
    <w:rsid w:val="00EE7799"/>
    <w:rsid w:val="00EE7C19"/>
    <w:rsid w:val="00EF7074"/>
    <w:rsid w:val="00F00698"/>
    <w:rsid w:val="00F0225E"/>
    <w:rsid w:val="00F06C91"/>
    <w:rsid w:val="00F11335"/>
    <w:rsid w:val="00F116E4"/>
    <w:rsid w:val="00F13471"/>
    <w:rsid w:val="00F23208"/>
    <w:rsid w:val="00F26297"/>
    <w:rsid w:val="00F26FE7"/>
    <w:rsid w:val="00F309C8"/>
    <w:rsid w:val="00F32E1A"/>
    <w:rsid w:val="00F36F28"/>
    <w:rsid w:val="00F41567"/>
    <w:rsid w:val="00F428D0"/>
    <w:rsid w:val="00F468AF"/>
    <w:rsid w:val="00F47DCA"/>
    <w:rsid w:val="00F50208"/>
    <w:rsid w:val="00F504DE"/>
    <w:rsid w:val="00F52EF1"/>
    <w:rsid w:val="00F55AD9"/>
    <w:rsid w:val="00F56C78"/>
    <w:rsid w:val="00F6260A"/>
    <w:rsid w:val="00F68EE8"/>
    <w:rsid w:val="00F74DD7"/>
    <w:rsid w:val="00F77BB7"/>
    <w:rsid w:val="00F83895"/>
    <w:rsid w:val="00F84342"/>
    <w:rsid w:val="00F86046"/>
    <w:rsid w:val="00F86FC5"/>
    <w:rsid w:val="00F8730B"/>
    <w:rsid w:val="00F9679B"/>
    <w:rsid w:val="00FA076B"/>
    <w:rsid w:val="00FA325D"/>
    <w:rsid w:val="00FA4A7D"/>
    <w:rsid w:val="00FA6E9F"/>
    <w:rsid w:val="00FA7548"/>
    <w:rsid w:val="00FB7FDD"/>
    <w:rsid w:val="00FC6B60"/>
    <w:rsid w:val="00FC70E5"/>
    <w:rsid w:val="00FD00A0"/>
    <w:rsid w:val="00FD1B5D"/>
    <w:rsid w:val="00FD4880"/>
    <w:rsid w:val="00FD6F42"/>
    <w:rsid w:val="00FE114F"/>
    <w:rsid w:val="00FE5293"/>
    <w:rsid w:val="01279311"/>
    <w:rsid w:val="0128B96B"/>
    <w:rsid w:val="012F8097"/>
    <w:rsid w:val="0194E27B"/>
    <w:rsid w:val="01BD4C76"/>
    <w:rsid w:val="01C7A7E0"/>
    <w:rsid w:val="01D06EC4"/>
    <w:rsid w:val="01F0B662"/>
    <w:rsid w:val="02188102"/>
    <w:rsid w:val="021F021B"/>
    <w:rsid w:val="02228B21"/>
    <w:rsid w:val="025CACF5"/>
    <w:rsid w:val="026ABE9C"/>
    <w:rsid w:val="029FFB1D"/>
    <w:rsid w:val="030BB111"/>
    <w:rsid w:val="0313A367"/>
    <w:rsid w:val="031B3145"/>
    <w:rsid w:val="03256C52"/>
    <w:rsid w:val="03614D20"/>
    <w:rsid w:val="03876959"/>
    <w:rsid w:val="039D329F"/>
    <w:rsid w:val="03C41549"/>
    <w:rsid w:val="03CF5D3B"/>
    <w:rsid w:val="03D70E3E"/>
    <w:rsid w:val="03EA745F"/>
    <w:rsid w:val="03F8F18E"/>
    <w:rsid w:val="04068EFD"/>
    <w:rsid w:val="0409870A"/>
    <w:rsid w:val="040D95E5"/>
    <w:rsid w:val="0419903C"/>
    <w:rsid w:val="0430362C"/>
    <w:rsid w:val="043B461E"/>
    <w:rsid w:val="0459021D"/>
    <w:rsid w:val="045981C4"/>
    <w:rsid w:val="045F33D3"/>
    <w:rsid w:val="049691EB"/>
    <w:rsid w:val="04EB2582"/>
    <w:rsid w:val="05149FAC"/>
    <w:rsid w:val="051DA8DC"/>
    <w:rsid w:val="0526B4C4"/>
    <w:rsid w:val="05285724"/>
    <w:rsid w:val="052D4065"/>
    <w:rsid w:val="05435188"/>
    <w:rsid w:val="05507DBA"/>
    <w:rsid w:val="056B2D9C"/>
    <w:rsid w:val="058F7DC2"/>
    <w:rsid w:val="05B5609D"/>
    <w:rsid w:val="05CCF765"/>
    <w:rsid w:val="05DE4449"/>
    <w:rsid w:val="05E1038E"/>
    <w:rsid w:val="062850A4"/>
    <w:rsid w:val="0667624A"/>
    <w:rsid w:val="0697FC2A"/>
    <w:rsid w:val="069F4B61"/>
    <w:rsid w:val="06A4BAF7"/>
    <w:rsid w:val="06B73428"/>
    <w:rsid w:val="06EE28C7"/>
    <w:rsid w:val="073808A1"/>
    <w:rsid w:val="073F625F"/>
    <w:rsid w:val="0747F71E"/>
    <w:rsid w:val="074AD6FD"/>
    <w:rsid w:val="0751446F"/>
    <w:rsid w:val="075A3EAE"/>
    <w:rsid w:val="075ADE86"/>
    <w:rsid w:val="0760631A"/>
    <w:rsid w:val="0797FAEF"/>
    <w:rsid w:val="07A18AAA"/>
    <w:rsid w:val="07A96897"/>
    <w:rsid w:val="07F565AF"/>
    <w:rsid w:val="081AA42E"/>
    <w:rsid w:val="08383C02"/>
    <w:rsid w:val="0840E336"/>
    <w:rsid w:val="08413297"/>
    <w:rsid w:val="087ECC2F"/>
    <w:rsid w:val="0890BFC6"/>
    <w:rsid w:val="08926366"/>
    <w:rsid w:val="08A2CE5E"/>
    <w:rsid w:val="08B6C863"/>
    <w:rsid w:val="08C60672"/>
    <w:rsid w:val="08CE41C1"/>
    <w:rsid w:val="08EF1DE4"/>
    <w:rsid w:val="08FFD1C8"/>
    <w:rsid w:val="09150960"/>
    <w:rsid w:val="0924CEB6"/>
    <w:rsid w:val="094AF47E"/>
    <w:rsid w:val="096D18E6"/>
    <w:rsid w:val="097FF014"/>
    <w:rsid w:val="09825201"/>
    <w:rsid w:val="0983E334"/>
    <w:rsid w:val="09F6AADD"/>
    <w:rsid w:val="0A0B84B7"/>
    <w:rsid w:val="0A36C6F7"/>
    <w:rsid w:val="0A3C554B"/>
    <w:rsid w:val="0A6FA963"/>
    <w:rsid w:val="0A8DD486"/>
    <w:rsid w:val="0AA06888"/>
    <w:rsid w:val="0AB35CE1"/>
    <w:rsid w:val="0ABD3A80"/>
    <w:rsid w:val="0AC7E0FC"/>
    <w:rsid w:val="0AE899B1"/>
    <w:rsid w:val="0AEA778D"/>
    <w:rsid w:val="0B081B24"/>
    <w:rsid w:val="0B2793CA"/>
    <w:rsid w:val="0B44D506"/>
    <w:rsid w:val="0B4BD05C"/>
    <w:rsid w:val="0B570D07"/>
    <w:rsid w:val="0B5BADD0"/>
    <w:rsid w:val="0B945131"/>
    <w:rsid w:val="0B9BE8CB"/>
    <w:rsid w:val="0B9EC67D"/>
    <w:rsid w:val="0BC6FC87"/>
    <w:rsid w:val="0BD7DF0A"/>
    <w:rsid w:val="0BF2E9DA"/>
    <w:rsid w:val="0C1A780C"/>
    <w:rsid w:val="0C2CA318"/>
    <w:rsid w:val="0C5BB6FA"/>
    <w:rsid w:val="0C6174F4"/>
    <w:rsid w:val="0C61DE5B"/>
    <w:rsid w:val="0C6493A9"/>
    <w:rsid w:val="0C8C7568"/>
    <w:rsid w:val="0CA1A3D0"/>
    <w:rsid w:val="0CB46151"/>
    <w:rsid w:val="0CE37A0C"/>
    <w:rsid w:val="0CEF9779"/>
    <w:rsid w:val="0D09FB36"/>
    <w:rsid w:val="0D2D3B3F"/>
    <w:rsid w:val="0D2E4B9F"/>
    <w:rsid w:val="0D33F079"/>
    <w:rsid w:val="0D424600"/>
    <w:rsid w:val="0D51FFB4"/>
    <w:rsid w:val="0D65BCA2"/>
    <w:rsid w:val="0D6F7817"/>
    <w:rsid w:val="0D8BDE47"/>
    <w:rsid w:val="0D957B86"/>
    <w:rsid w:val="0DD12D34"/>
    <w:rsid w:val="0DECDB89"/>
    <w:rsid w:val="0DFD2703"/>
    <w:rsid w:val="0E139D70"/>
    <w:rsid w:val="0E1DB577"/>
    <w:rsid w:val="0E1F641B"/>
    <w:rsid w:val="0E2E3388"/>
    <w:rsid w:val="0E5FD077"/>
    <w:rsid w:val="0E778C34"/>
    <w:rsid w:val="0E82CDAC"/>
    <w:rsid w:val="0E8B563D"/>
    <w:rsid w:val="0EA906C5"/>
    <w:rsid w:val="0EB265AA"/>
    <w:rsid w:val="0EC9F1C5"/>
    <w:rsid w:val="0ECBD4D3"/>
    <w:rsid w:val="0EE1D709"/>
    <w:rsid w:val="0EE64A80"/>
    <w:rsid w:val="0EF22154"/>
    <w:rsid w:val="0EF5D265"/>
    <w:rsid w:val="0F011059"/>
    <w:rsid w:val="0F0B13E3"/>
    <w:rsid w:val="0F0EB576"/>
    <w:rsid w:val="0F1262FB"/>
    <w:rsid w:val="0F1F14F1"/>
    <w:rsid w:val="0F48A344"/>
    <w:rsid w:val="0F4ACEC8"/>
    <w:rsid w:val="0F530903"/>
    <w:rsid w:val="0F5FDA4B"/>
    <w:rsid w:val="0F88ABEA"/>
    <w:rsid w:val="0F91D1FD"/>
    <w:rsid w:val="0F95CF7E"/>
    <w:rsid w:val="0F961EB9"/>
    <w:rsid w:val="0F9A309D"/>
    <w:rsid w:val="0FA30CD4"/>
    <w:rsid w:val="0FB41035"/>
    <w:rsid w:val="0FC3320D"/>
    <w:rsid w:val="0FC6D40D"/>
    <w:rsid w:val="0FD78855"/>
    <w:rsid w:val="10054195"/>
    <w:rsid w:val="103A47F4"/>
    <w:rsid w:val="10450B27"/>
    <w:rsid w:val="105B58FA"/>
    <w:rsid w:val="105FCFE6"/>
    <w:rsid w:val="1076CF01"/>
    <w:rsid w:val="1085380D"/>
    <w:rsid w:val="10978F58"/>
    <w:rsid w:val="10A107B6"/>
    <w:rsid w:val="10B1BF57"/>
    <w:rsid w:val="10CD1C48"/>
    <w:rsid w:val="10D55106"/>
    <w:rsid w:val="11487AD8"/>
    <w:rsid w:val="114AD135"/>
    <w:rsid w:val="116DCC6B"/>
    <w:rsid w:val="11862A8F"/>
    <w:rsid w:val="118EB559"/>
    <w:rsid w:val="11943266"/>
    <w:rsid w:val="11C1E701"/>
    <w:rsid w:val="11D05F67"/>
    <w:rsid w:val="11D35D7F"/>
    <w:rsid w:val="11F61F46"/>
    <w:rsid w:val="120633FB"/>
    <w:rsid w:val="12216551"/>
    <w:rsid w:val="1233B964"/>
    <w:rsid w:val="123AFCED"/>
    <w:rsid w:val="12426296"/>
    <w:rsid w:val="128AA9C5"/>
    <w:rsid w:val="1291D8EC"/>
    <w:rsid w:val="129FE04F"/>
    <w:rsid w:val="132A4C87"/>
    <w:rsid w:val="13453F50"/>
    <w:rsid w:val="134E2160"/>
    <w:rsid w:val="135F1EFC"/>
    <w:rsid w:val="136A70CE"/>
    <w:rsid w:val="136FC13B"/>
    <w:rsid w:val="13BDA4F1"/>
    <w:rsid w:val="13C82CC5"/>
    <w:rsid w:val="13E3F76E"/>
    <w:rsid w:val="13E40A14"/>
    <w:rsid w:val="14011786"/>
    <w:rsid w:val="140933DC"/>
    <w:rsid w:val="1434B6CC"/>
    <w:rsid w:val="144C0783"/>
    <w:rsid w:val="1452E7BA"/>
    <w:rsid w:val="1461EA07"/>
    <w:rsid w:val="147302D5"/>
    <w:rsid w:val="14BC6998"/>
    <w:rsid w:val="14CBA9F4"/>
    <w:rsid w:val="14D0B138"/>
    <w:rsid w:val="1529B47D"/>
    <w:rsid w:val="1542C990"/>
    <w:rsid w:val="1598FEA8"/>
    <w:rsid w:val="15B25C0A"/>
    <w:rsid w:val="15BA9CB7"/>
    <w:rsid w:val="15BC4094"/>
    <w:rsid w:val="15D3855E"/>
    <w:rsid w:val="15D46DBA"/>
    <w:rsid w:val="15DD941F"/>
    <w:rsid w:val="15DFC6C0"/>
    <w:rsid w:val="15FE3252"/>
    <w:rsid w:val="169438D3"/>
    <w:rsid w:val="16A5169B"/>
    <w:rsid w:val="16AA09AE"/>
    <w:rsid w:val="16DD6B19"/>
    <w:rsid w:val="16E12D2D"/>
    <w:rsid w:val="16F545B3"/>
    <w:rsid w:val="1706F24B"/>
    <w:rsid w:val="17111459"/>
    <w:rsid w:val="171FDC3F"/>
    <w:rsid w:val="1725F099"/>
    <w:rsid w:val="175579E3"/>
    <w:rsid w:val="17809053"/>
    <w:rsid w:val="1799E1F0"/>
    <w:rsid w:val="17A89ECA"/>
    <w:rsid w:val="17C1B770"/>
    <w:rsid w:val="17D8B29B"/>
    <w:rsid w:val="1809D57E"/>
    <w:rsid w:val="180AECCC"/>
    <w:rsid w:val="181066D0"/>
    <w:rsid w:val="18256BF6"/>
    <w:rsid w:val="18295F74"/>
    <w:rsid w:val="18981011"/>
    <w:rsid w:val="1899039A"/>
    <w:rsid w:val="18B67F18"/>
    <w:rsid w:val="190A23DD"/>
    <w:rsid w:val="1918AD88"/>
    <w:rsid w:val="19234C3A"/>
    <w:rsid w:val="19239AB6"/>
    <w:rsid w:val="193FE931"/>
    <w:rsid w:val="195B9AB1"/>
    <w:rsid w:val="195D3B79"/>
    <w:rsid w:val="195D3DE1"/>
    <w:rsid w:val="198F12F6"/>
    <w:rsid w:val="19BB9BA1"/>
    <w:rsid w:val="19C30099"/>
    <w:rsid w:val="19F495CF"/>
    <w:rsid w:val="19F55687"/>
    <w:rsid w:val="1A25690F"/>
    <w:rsid w:val="1A2CE675"/>
    <w:rsid w:val="1A322435"/>
    <w:rsid w:val="1A69FFF7"/>
    <w:rsid w:val="1A7BEC14"/>
    <w:rsid w:val="1A95BBAA"/>
    <w:rsid w:val="1A9ECDDA"/>
    <w:rsid w:val="1AA4C6E3"/>
    <w:rsid w:val="1AA5F43E"/>
    <w:rsid w:val="1AC68EBA"/>
    <w:rsid w:val="1AF3E74D"/>
    <w:rsid w:val="1B7DECEE"/>
    <w:rsid w:val="1B809412"/>
    <w:rsid w:val="1B88F762"/>
    <w:rsid w:val="1B89AD5B"/>
    <w:rsid w:val="1B8F76AB"/>
    <w:rsid w:val="1BBAA4DB"/>
    <w:rsid w:val="1BBE509E"/>
    <w:rsid w:val="1BC6C44C"/>
    <w:rsid w:val="1BC74C2B"/>
    <w:rsid w:val="1BE46F9C"/>
    <w:rsid w:val="1BEE007A"/>
    <w:rsid w:val="1BEE1744"/>
    <w:rsid w:val="1BF8CC52"/>
    <w:rsid w:val="1BFCAE55"/>
    <w:rsid w:val="1C11F15A"/>
    <w:rsid w:val="1C1D02F8"/>
    <w:rsid w:val="1C3301DB"/>
    <w:rsid w:val="1C4927FD"/>
    <w:rsid w:val="1C577DBA"/>
    <w:rsid w:val="1C88199F"/>
    <w:rsid w:val="1CACBB51"/>
    <w:rsid w:val="1CAF0EB9"/>
    <w:rsid w:val="1CBFB520"/>
    <w:rsid w:val="1CDC7E15"/>
    <w:rsid w:val="1CEDB2D2"/>
    <w:rsid w:val="1D2859DD"/>
    <w:rsid w:val="1D2AEC97"/>
    <w:rsid w:val="1D36C643"/>
    <w:rsid w:val="1D3DC2E1"/>
    <w:rsid w:val="1D4FDDE4"/>
    <w:rsid w:val="1D84072A"/>
    <w:rsid w:val="1D9EC77A"/>
    <w:rsid w:val="1DF8D18E"/>
    <w:rsid w:val="1E1F09FF"/>
    <w:rsid w:val="1E4CEDA0"/>
    <w:rsid w:val="1E56B491"/>
    <w:rsid w:val="1E584A2A"/>
    <w:rsid w:val="1EB931D9"/>
    <w:rsid w:val="1EC5A07C"/>
    <w:rsid w:val="1EDFC4F8"/>
    <w:rsid w:val="1EF670CB"/>
    <w:rsid w:val="1F005798"/>
    <w:rsid w:val="1F28D54F"/>
    <w:rsid w:val="1F3472A8"/>
    <w:rsid w:val="1F5FF95C"/>
    <w:rsid w:val="1F85BD83"/>
    <w:rsid w:val="1FA64AA3"/>
    <w:rsid w:val="1FB32183"/>
    <w:rsid w:val="1FB80A44"/>
    <w:rsid w:val="1FD0805A"/>
    <w:rsid w:val="1FFAF67A"/>
    <w:rsid w:val="2007F15E"/>
    <w:rsid w:val="2016D8C9"/>
    <w:rsid w:val="204C1F63"/>
    <w:rsid w:val="205F453B"/>
    <w:rsid w:val="2062E5D0"/>
    <w:rsid w:val="208CB968"/>
    <w:rsid w:val="20C91DDA"/>
    <w:rsid w:val="20E647E5"/>
    <w:rsid w:val="20E770FA"/>
    <w:rsid w:val="20F186A7"/>
    <w:rsid w:val="20F9F8E6"/>
    <w:rsid w:val="20FA0AB0"/>
    <w:rsid w:val="2104FD2E"/>
    <w:rsid w:val="21279BD9"/>
    <w:rsid w:val="212884CA"/>
    <w:rsid w:val="214064BC"/>
    <w:rsid w:val="2156AAC1"/>
    <w:rsid w:val="21716C91"/>
    <w:rsid w:val="21739361"/>
    <w:rsid w:val="21895342"/>
    <w:rsid w:val="21A8F0B0"/>
    <w:rsid w:val="21BDDAA8"/>
    <w:rsid w:val="21C98C40"/>
    <w:rsid w:val="21E45FDB"/>
    <w:rsid w:val="21F16ECF"/>
    <w:rsid w:val="22153AAB"/>
    <w:rsid w:val="221E60BE"/>
    <w:rsid w:val="2242E683"/>
    <w:rsid w:val="2257ECD3"/>
    <w:rsid w:val="2265D353"/>
    <w:rsid w:val="2298CC98"/>
    <w:rsid w:val="22CAC5F8"/>
    <w:rsid w:val="22DC1EF5"/>
    <w:rsid w:val="22E6B43C"/>
    <w:rsid w:val="22F73E7D"/>
    <w:rsid w:val="23008650"/>
    <w:rsid w:val="2306FA80"/>
    <w:rsid w:val="23141D9B"/>
    <w:rsid w:val="232E8A44"/>
    <w:rsid w:val="23587658"/>
    <w:rsid w:val="236CBCA8"/>
    <w:rsid w:val="23A2CD28"/>
    <w:rsid w:val="23B10B0C"/>
    <w:rsid w:val="23BA311F"/>
    <w:rsid w:val="23CF98D4"/>
    <w:rsid w:val="23D33EF3"/>
    <w:rsid w:val="23D75414"/>
    <w:rsid w:val="241F553C"/>
    <w:rsid w:val="2422CE5A"/>
    <w:rsid w:val="2434B06A"/>
    <w:rsid w:val="245DBC00"/>
    <w:rsid w:val="246EF882"/>
    <w:rsid w:val="24860C17"/>
    <w:rsid w:val="2487C22F"/>
    <w:rsid w:val="248CD492"/>
    <w:rsid w:val="24B4C5E7"/>
    <w:rsid w:val="24CBCD4F"/>
    <w:rsid w:val="24E761DD"/>
    <w:rsid w:val="25076645"/>
    <w:rsid w:val="251C009D"/>
    <w:rsid w:val="25275B71"/>
    <w:rsid w:val="2529854B"/>
    <w:rsid w:val="25410CD2"/>
    <w:rsid w:val="2571D5EA"/>
    <w:rsid w:val="25788B21"/>
    <w:rsid w:val="25BB145B"/>
    <w:rsid w:val="25BD3624"/>
    <w:rsid w:val="25BDC942"/>
    <w:rsid w:val="25C4D1FE"/>
    <w:rsid w:val="25F51D12"/>
    <w:rsid w:val="26083AB1"/>
    <w:rsid w:val="2629F1A9"/>
    <w:rsid w:val="2655D249"/>
    <w:rsid w:val="266A37FE"/>
    <w:rsid w:val="266E5E7E"/>
    <w:rsid w:val="266EB55A"/>
    <w:rsid w:val="26B0DE64"/>
    <w:rsid w:val="26F1D1E1"/>
    <w:rsid w:val="26F2FECF"/>
    <w:rsid w:val="26F708DC"/>
    <w:rsid w:val="272746DD"/>
    <w:rsid w:val="27394476"/>
    <w:rsid w:val="275567C1"/>
    <w:rsid w:val="275B157D"/>
    <w:rsid w:val="276A88D9"/>
    <w:rsid w:val="278A68DE"/>
    <w:rsid w:val="278F2A70"/>
    <w:rsid w:val="27AB5A4C"/>
    <w:rsid w:val="27DDAC01"/>
    <w:rsid w:val="280267C7"/>
    <w:rsid w:val="2823AE18"/>
    <w:rsid w:val="282B88A5"/>
    <w:rsid w:val="283E91B7"/>
    <w:rsid w:val="2860B053"/>
    <w:rsid w:val="28615991"/>
    <w:rsid w:val="28B0ECF0"/>
    <w:rsid w:val="28B6DF1C"/>
    <w:rsid w:val="28BA6FC6"/>
    <w:rsid w:val="28BE8337"/>
    <w:rsid w:val="290BB3CC"/>
    <w:rsid w:val="29114147"/>
    <w:rsid w:val="291B953D"/>
    <w:rsid w:val="2928A2CD"/>
    <w:rsid w:val="2939BE80"/>
    <w:rsid w:val="293CD130"/>
    <w:rsid w:val="2958E39A"/>
    <w:rsid w:val="29607589"/>
    <w:rsid w:val="29637579"/>
    <w:rsid w:val="2982E783"/>
    <w:rsid w:val="29996B5E"/>
    <w:rsid w:val="299E3828"/>
    <w:rsid w:val="29A1D8C0"/>
    <w:rsid w:val="29A5453A"/>
    <w:rsid w:val="29D97944"/>
    <w:rsid w:val="29DCF03A"/>
    <w:rsid w:val="29FC80B4"/>
    <w:rsid w:val="2A04E3F4"/>
    <w:rsid w:val="2A0E3145"/>
    <w:rsid w:val="2A140A9A"/>
    <w:rsid w:val="2A42BC26"/>
    <w:rsid w:val="2A564027"/>
    <w:rsid w:val="2A7A6608"/>
    <w:rsid w:val="2AB43B74"/>
    <w:rsid w:val="2AF0AF37"/>
    <w:rsid w:val="2B0EEE9A"/>
    <w:rsid w:val="2B41159B"/>
    <w:rsid w:val="2B47DEEC"/>
    <w:rsid w:val="2B689805"/>
    <w:rsid w:val="2B7158F3"/>
    <w:rsid w:val="2B94503F"/>
    <w:rsid w:val="2BA2F494"/>
    <w:rsid w:val="2BCC0A30"/>
    <w:rsid w:val="2BF4ACFC"/>
    <w:rsid w:val="2C14B7E2"/>
    <w:rsid w:val="2C3313C0"/>
    <w:rsid w:val="2C3DD7BB"/>
    <w:rsid w:val="2C4B091C"/>
    <w:rsid w:val="2C56C8C1"/>
    <w:rsid w:val="2C59FC9A"/>
    <w:rsid w:val="2C7A5668"/>
    <w:rsid w:val="2C815963"/>
    <w:rsid w:val="2CA28D16"/>
    <w:rsid w:val="2CB8327A"/>
    <w:rsid w:val="2CD5D8EA"/>
    <w:rsid w:val="2CD6E1B1"/>
    <w:rsid w:val="2CED01E9"/>
    <w:rsid w:val="2D00DAF1"/>
    <w:rsid w:val="2D224A6B"/>
    <w:rsid w:val="2D342176"/>
    <w:rsid w:val="2D4C44CD"/>
    <w:rsid w:val="2D5CCE69"/>
    <w:rsid w:val="2D611365"/>
    <w:rsid w:val="2D971A6E"/>
    <w:rsid w:val="2DB917D9"/>
    <w:rsid w:val="2E134C96"/>
    <w:rsid w:val="2E3A4B33"/>
    <w:rsid w:val="2E406A4C"/>
    <w:rsid w:val="2E444475"/>
    <w:rsid w:val="2E6E6DF4"/>
    <w:rsid w:val="2E6FC0C9"/>
    <w:rsid w:val="2E6FED0E"/>
    <w:rsid w:val="2E7EA956"/>
    <w:rsid w:val="2E9E44FE"/>
    <w:rsid w:val="2EB0B46A"/>
    <w:rsid w:val="2EBCE9AB"/>
    <w:rsid w:val="2ECEB572"/>
    <w:rsid w:val="2EDA9543"/>
    <w:rsid w:val="2EE2C304"/>
    <w:rsid w:val="2EEDE044"/>
    <w:rsid w:val="2EF75263"/>
    <w:rsid w:val="2F0FF9E2"/>
    <w:rsid w:val="2F114779"/>
    <w:rsid w:val="2F26548D"/>
    <w:rsid w:val="2F7F5097"/>
    <w:rsid w:val="2F986A23"/>
    <w:rsid w:val="2FA29EE7"/>
    <w:rsid w:val="2FA2C759"/>
    <w:rsid w:val="2FA9FD8B"/>
    <w:rsid w:val="2FFAD1C6"/>
    <w:rsid w:val="300322B8"/>
    <w:rsid w:val="3008A8BC"/>
    <w:rsid w:val="301073B7"/>
    <w:rsid w:val="3026BDB4"/>
    <w:rsid w:val="3059EB2D"/>
    <w:rsid w:val="305ACC04"/>
    <w:rsid w:val="30644ACF"/>
    <w:rsid w:val="308754DA"/>
    <w:rsid w:val="30969FB6"/>
    <w:rsid w:val="3098B427"/>
    <w:rsid w:val="30B4C8F5"/>
    <w:rsid w:val="3167135F"/>
    <w:rsid w:val="31AA8C12"/>
    <w:rsid w:val="31B08384"/>
    <w:rsid w:val="321D3C47"/>
    <w:rsid w:val="32348488"/>
    <w:rsid w:val="32B3C162"/>
    <w:rsid w:val="32D99004"/>
    <w:rsid w:val="32DC4B57"/>
    <w:rsid w:val="331AA4BF"/>
    <w:rsid w:val="3328477B"/>
    <w:rsid w:val="3331C79D"/>
    <w:rsid w:val="3340746C"/>
    <w:rsid w:val="33806618"/>
    <w:rsid w:val="3383201E"/>
    <w:rsid w:val="33854322"/>
    <w:rsid w:val="341C79AD"/>
    <w:rsid w:val="345AC9F2"/>
    <w:rsid w:val="349DC2C5"/>
    <w:rsid w:val="34AEFF7A"/>
    <w:rsid w:val="34DAE0E7"/>
    <w:rsid w:val="34E0EACF"/>
    <w:rsid w:val="34ED6D17"/>
    <w:rsid w:val="34F450B5"/>
    <w:rsid w:val="34F944C3"/>
    <w:rsid w:val="34FDF815"/>
    <w:rsid w:val="35200203"/>
    <w:rsid w:val="3521053B"/>
    <w:rsid w:val="3549F52E"/>
    <w:rsid w:val="3551CCF6"/>
    <w:rsid w:val="355FD8BC"/>
    <w:rsid w:val="356001F5"/>
    <w:rsid w:val="35747848"/>
    <w:rsid w:val="3576510D"/>
    <w:rsid w:val="35A56AA9"/>
    <w:rsid w:val="35BF25FD"/>
    <w:rsid w:val="35E60444"/>
    <w:rsid w:val="35FD697D"/>
    <w:rsid w:val="3600DEE0"/>
    <w:rsid w:val="3628C78E"/>
    <w:rsid w:val="36954432"/>
    <w:rsid w:val="36AE12AA"/>
    <w:rsid w:val="36E650C1"/>
    <w:rsid w:val="370EBCD7"/>
    <w:rsid w:val="371F9D9F"/>
    <w:rsid w:val="3735B2DE"/>
    <w:rsid w:val="3740DA3B"/>
    <w:rsid w:val="37570EE7"/>
    <w:rsid w:val="378A627C"/>
    <w:rsid w:val="379CAF41"/>
    <w:rsid w:val="37AAA1D0"/>
    <w:rsid w:val="37B6D343"/>
    <w:rsid w:val="37C67B82"/>
    <w:rsid w:val="37F7242B"/>
    <w:rsid w:val="381D3DC0"/>
    <w:rsid w:val="382BF177"/>
    <w:rsid w:val="382C45B1"/>
    <w:rsid w:val="383924AC"/>
    <w:rsid w:val="384AE480"/>
    <w:rsid w:val="3864FD12"/>
    <w:rsid w:val="3887C890"/>
    <w:rsid w:val="38A5D064"/>
    <w:rsid w:val="38C54B2E"/>
    <w:rsid w:val="38D4F06C"/>
    <w:rsid w:val="38D9FDCA"/>
    <w:rsid w:val="391DA506"/>
    <w:rsid w:val="393179AA"/>
    <w:rsid w:val="394119D0"/>
    <w:rsid w:val="3948D188"/>
    <w:rsid w:val="394B364B"/>
    <w:rsid w:val="3950BF0E"/>
    <w:rsid w:val="39516EB3"/>
    <w:rsid w:val="3966A599"/>
    <w:rsid w:val="3989E643"/>
    <w:rsid w:val="3995973C"/>
    <w:rsid w:val="399662A5"/>
    <w:rsid w:val="39BF1AE5"/>
    <w:rsid w:val="39D35225"/>
    <w:rsid w:val="39EE9059"/>
    <w:rsid w:val="3A071EFC"/>
    <w:rsid w:val="3A131A38"/>
    <w:rsid w:val="3A16F79F"/>
    <w:rsid w:val="3A223461"/>
    <w:rsid w:val="3A2BCDA2"/>
    <w:rsid w:val="3A2F24A9"/>
    <w:rsid w:val="3A3349DF"/>
    <w:rsid w:val="3A39A385"/>
    <w:rsid w:val="3A573E61"/>
    <w:rsid w:val="3A75CE2B"/>
    <w:rsid w:val="3A7F064C"/>
    <w:rsid w:val="3A8DD66F"/>
    <w:rsid w:val="3AA63723"/>
    <w:rsid w:val="3ACD44F0"/>
    <w:rsid w:val="3AD182F2"/>
    <w:rsid w:val="3ADBF92C"/>
    <w:rsid w:val="3ADE8069"/>
    <w:rsid w:val="3AF91183"/>
    <w:rsid w:val="3AFA6AAA"/>
    <w:rsid w:val="3B325DF4"/>
    <w:rsid w:val="3B9E92C3"/>
    <w:rsid w:val="3BB9C1E4"/>
    <w:rsid w:val="3BCF1A40"/>
    <w:rsid w:val="3BD94C7E"/>
    <w:rsid w:val="3BDB66CE"/>
    <w:rsid w:val="3C606716"/>
    <w:rsid w:val="3C60D48D"/>
    <w:rsid w:val="3C7C0081"/>
    <w:rsid w:val="3C8C3C54"/>
    <w:rsid w:val="3CB425AC"/>
    <w:rsid w:val="3CBCC890"/>
    <w:rsid w:val="3CC063D2"/>
    <w:rsid w:val="3CD0E807"/>
    <w:rsid w:val="3D057642"/>
    <w:rsid w:val="3D2C570A"/>
    <w:rsid w:val="3D2EBBDF"/>
    <w:rsid w:val="3D559245"/>
    <w:rsid w:val="3D5ECF6C"/>
    <w:rsid w:val="3D7D32F2"/>
    <w:rsid w:val="3D969BDA"/>
    <w:rsid w:val="3DAC393F"/>
    <w:rsid w:val="3DB6A70E"/>
    <w:rsid w:val="3DC18CCB"/>
    <w:rsid w:val="3DC984D3"/>
    <w:rsid w:val="3DE7DD9B"/>
    <w:rsid w:val="3E0B2897"/>
    <w:rsid w:val="3E136958"/>
    <w:rsid w:val="3E1625A4"/>
    <w:rsid w:val="3E1D4122"/>
    <w:rsid w:val="3E1EAFF8"/>
    <w:rsid w:val="3E1FE85B"/>
    <w:rsid w:val="3E415942"/>
    <w:rsid w:val="3E5E32C2"/>
    <w:rsid w:val="3E80774D"/>
    <w:rsid w:val="3E9A42E6"/>
    <w:rsid w:val="3EC31FDB"/>
    <w:rsid w:val="3EFD30DE"/>
    <w:rsid w:val="3F01FB11"/>
    <w:rsid w:val="3F190353"/>
    <w:rsid w:val="3F19CEBC"/>
    <w:rsid w:val="3F1AF516"/>
    <w:rsid w:val="3F1F688D"/>
    <w:rsid w:val="3F27A4FC"/>
    <w:rsid w:val="3F4254D3"/>
    <w:rsid w:val="3F493F4E"/>
    <w:rsid w:val="3F4970B7"/>
    <w:rsid w:val="3F542C32"/>
    <w:rsid w:val="3F6267AB"/>
    <w:rsid w:val="3F7F30A0"/>
    <w:rsid w:val="3F928C5B"/>
    <w:rsid w:val="3FA167D6"/>
    <w:rsid w:val="3FA43B5E"/>
    <w:rsid w:val="3FBBB8BC"/>
    <w:rsid w:val="3FF80494"/>
    <w:rsid w:val="400D91AF"/>
    <w:rsid w:val="401AC5DF"/>
    <w:rsid w:val="4032ADEA"/>
    <w:rsid w:val="405BCE68"/>
    <w:rsid w:val="4061E73A"/>
    <w:rsid w:val="4066BAF9"/>
    <w:rsid w:val="406BB3B0"/>
    <w:rsid w:val="407D584F"/>
    <w:rsid w:val="408973C2"/>
    <w:rsid w:val="409F617B"/>
    <w:rsid w:val="40B6C577"/>
    <w:rsid w:val="40CEE50A"/>
    <w:rsid w:val="40D288D5"/>
    <w:rsid w:val="40E5A704"/>
    <w:rsid w:val="40F6780F"/>
    <w:rsid w:val="40F8F798"/>
    <w:rsid w:val="41047806"/>
    <w:rsid w:val="412EAE33"/>
    <w:rsid w:val="413B86D4"/>
    <w:rsid w:val="41462A13"/>
    <w:rsid w:val="4161F811"/>
    <w:rsid w:val="417C502F"/>
    <w:rsid w:val="41A29AE4"/>
    <w:rsid w:val="41B40535"/>
    <w:rsid w:val="41BB8A0E"/>
    <w:rsid w:val="41D8F7A1"/>
    <w:rsid w:val="41F8E2CE"/>
    <w:rsid w:val="4211F3B8"/>
    <w:rsid w:val="4231096D"/>
    <w:rsid w:val="42433497"/>
    <w:rsid w:val="425C17E2"/>
    <w:rsid w:val="42BB4EBE"/>
    <w:rsid w:val="42C677FC"/>
    <w:rsid w:val="42DC142F"/>
    <w:rsid w:val="42DF289C"/>
    <w:rsid w:val="42DF61E8"/>
    <w:rsid w:val="42E589B9"/>
    <w:rsid w:val="42E6DA7B"/>
    <w:rsid w:val="42EE8617"/>
    <w:rsid w:val="42FC5D66"/>
    <w:rsid w:val="431C1CD5"/>
    <w:rsid w:val="432B176D"/>
    <w:rsid w:val="432C4DE1"/>
    <w:rsid w:val="4339EBE7"/>
    <w:rsid w:val="433D6FDA"/>
    <w:rsid w:val="43406E21"/>
    <w:rsid w:val="43453271"/>
    <w:rsid w:val="434AA852"/>
    <w:rsid w:val="436B174E"/>
    <w:rsid w:val="43765C25"/>
    <w:rsid w:val="439584AD"/>
    <w:rsid w:val="439E28C0"/>
    <w:rsid w:val="43A35472"/>
    <w:rsid w:val="43B1330D"/>
    <w:rsid w:val="43E678B3"/>
    <w:rsid w:val="4403EFE6"/>
    <w:rsid w:val="442162A0"/>
    <w:rsid w:val="4455B71E"/>
    <w:rsid w:val="445B30BB"/>
    <w:rsid w:val="445D3F5A"/>
    <w:rsid w:val="44DFAE19"/>
    <w:rsid w:val="44E1EE0C"/>
    <w:rsid w:val="44FE5131"/>
    <w:rsid w:val="4503735B"/>
    <w:rsid w:val="45734C7A"/>
    <w:rsid w:val="45B4CFA0"/>
    <w:rsid w:val="45C05BDD"/>
    <w:rsid w:val="45CFECF2"/>
    <w:rsid w:val="45E9D84C"/>
    <w:rsid w:val="46053A8F"/>
    <w:rsid w:val="46074E4C"/>
    <w:rsid w:val="461619B9"/>
    <w:rsid w:val="46396448"/>
    <w:rsid w:val="463B88FC"/>
    <w:rsid w:val="463BC716"/>
    <w:rsid w:val="464D25A2"/>
    <w:rsid w:val="4651D1BF"/>
    <w:rsid w:val="466FF823"/>
    <w:rsid w:val="4688F0A0"/>
    <w:rsid w:val="46906FC4"/>
    <w:rsid w:val="46972279"/>
    <w:rsid w:val="46BA5CB7"/>
    <w:rsid w:val="46CD256F"/>
    <w:rsid w:val="46DC524A"/>
    <w:rsid w:val="46DF507B"/>
    <w:rsid w:val="46F19D40"/>
    <w:rsid w:val="46FBD21F"/>
    <w:rsid w:val="471E1975"/>
    <w:rsid w:val="472223D1"/>
    <w:rsid w:val="474F6070"/>
    <w:rsid w:val="475808E2"/>
    <w:rsid w:val="475E747E"/>
    <w:rsid w:val="4786D683"/>
    <w:rsid w:val="478D8008"/>
    <w:rsid w:val="47944FF4"/>
    <w:rsid w:val="47A9D0B5"/>
    <w:rsid w:val="47DB7C1D"/>
    <w:rsid w:val="47E0F902"/>
    <w:rsid w:val="4806DFA5"/>
    <w:rsid w:val="4821F92D"/>
    <w:rsid w:val="48523FD0"/>
    <w:rsid w:val="487D113C"/>
    <w:rsid w:val="488F8111"/>
    <w:rsid w:val="489485A7"/>
    <w:rsid w:val="48C58195"/>
    <w:rsid w:val="48E57BFA"/>
    <w:rsid w:val="48F3E03A"/>
    <w:rsid w:val="48F4D3C3"/>
    <w:rsid w:val="48FF0803"/>
    <w:rsid w:val="49039DE9"/>
    <w:rsid w:val="492EA964"/>
    <w:rsid w:val="49311138"/>
    <w:rsid w:val="4944809B"/>
    <w:rsid w:val="494DBA7B"/>
    <w:rsid w:val="4956CD60"/>
    <w:rsid w:val="496FF5BD"/>
    <w:rsid w:val="4988489A"/>
    <w:rsid w:val="498D52C0"/>
    <w:rsid w:val="49AC866F"/>
    <w:rsid w:val="49B64F20"/>
    <w:rsid w:val="4A55BA37"/>
    <w:rsid w:val="4A58287A"/>
    <w:rsid w:val="4A5DA7BD"/>
    <w:rsid w:val="4A754FB1"/>
    <w:rsid w:val="4A7B0A60"/>
    <w:rsid w:val="4A82B721"/>
    <w:rsid w:val="4A8AB185"/>
    <w:rsid w:val="4AC2DA06"/>
    <w:rsid w:val="4AC4524E"/>
    <w:rsid w:val="4AF9668D"/>
    <w:rsid w:val="4B0BE4F7"/>
    <w:rsid w:val="4B20DE5C"/>
    <w:rsid w:val="4B4F8E1D"/>
    <w:rsid w:val="4B5BD2B9"/>
    <w:rsid w:val="4BA09692"/>
    <w:rsid w:val="4BA76FF0"/>
    <w:rsid w:val="4BABB956"/>
    <w:rsid w:val="4BB61DCE"/>
    <w:rsid w:val="4BC176CE"/>
    <w:rsid w:val="4BE54EC6"/>
    <w:rsid w:val="4BF9781E"/>
    <w:rsid w:val="4C017D7B"/>
    <w:rsid w:val="4C2FF94F"/>
    <w:rsid w:val="4C40EAB3"/>
    <w:rsid w:val="4C5A5B98"/>
    <w:rsid w:val="4C5B713A"/>
    <w:rsid w:val="4C7F3E36"/>
    <w:rsid w:val="4C9422DE"/>
    <w:rsid w:val="4CA8498E"/>
    <w:rsid w:val="4CD1C56B"/>
    <w:rsid w:val="4CDBBFD4"/>
    <w:rsid w:val="4CE283F6"/>
    <w:rsid w:val="4CEC3FA5"/>
    <w:rsid w:val="4D95D6C1"/>
    <w:rsid w:val="4DB07FF8"/>
    <w:rsid w:val="4E4EC395"/>
    <w:rsid w:val="4E6DCA14"/>
    <w:rsid w:val="4E6FE315"/>
    <w:rsid w:val="4E76AA41"/>
    <w:rsid w:val="4ECA92E5"/>
    <w:rsid w:val="4ED74DB0"/>
    <w:rsid w:val="4ED83754"/>
    <w:rsid w:val="4EE0A77A"/>
    <w:rsid w:val="4EEDBBA7"/>
    <w:rsid w:val="4F02887A"/>
    <w:rsid w:val="4F0BB4B1"/>
    <w:rsid w:val="4F0F4D32"/>
    <w:rsid w:val="4F2222CB"/>
    <w:rsid w:val="4F332472"/>
    <w:rsid w:val="4F5A8B6A"/>
    <w:rsid w:val="4F6D1435"/>
    <w:rsid w:val="4F80A969"/>
    <w:rsid w:val="4F85C8AB"/>
    <w:rsid w:val="4FA1BF24"/>
    <w:rsid w:val="4FA46C15"/>
    <w:rsid w:val="4FBB4747"/>
    <w:rsid w:val="4FEDBB24"/>
    <w:rsid w:val="4FF77962"/>
    <w:rsid w:val="501E8D43"/>
    <w:rsid w:val="50254B12"/>
    <w:rsid w:val="50533492"/>
    <w:rsid w:val="50633B6A"/>
    <w:rsid w:val="509114E7"/>
    <w:rsid w:val="509C7318"/>
    <w:rsid w:val="509F978C"/>
    <w:rsid w:val="50A97FC1"/>
    <w:rsid w:val="50B0A4F8"/>
    <w:rsid w:val="50C0018B"/>
    <w:rsid w:val="50C66830"/>
    <w:rsid w:val="50CDF673"/>
    <w:rsid w:val="50DA6DEF"/>
    <w:rsid w:val="5128E8F3"/>
    <w:rsid w:val="5146FDC1"/>
    <w:rsid w:val="5152AF59"/>
    <w:rsid w:val="516FD373"/>
    <w:rsid w:val="517BB01C"/>
    <w:rsid w:val="517DF167"/>
    <w:rsid w:val="51866457"/>
    <w:rsid w:val="519C945F"/>
    <w:rsid w:val="51A7D862"/>
    <w:rsid w:val="51AD30D6"/>
    <w:rsid w:val="520378C7"/>
    <w:rsid w:val="52047136"/>
    <w:rsid w:val="524F4A71"/>
    <w:rsid w:val="5268B9A2"/>
    <w:rsid w:val="527464D3"/>
    <w:rsid w:val="527DF13B"/>
    <w:rsid w:val="529AC280"/>
    <w:rsid w:val="52BBBA55"/>
    <w:rsid w:val="52C9703F"/>
    <w:rsid w:val="52CCD4D6"/>
    <w:rsid w:val="52EDB9EA"/>
    <w:rsid w:val="532F921A"/>
    <w:rsid w:val="53440909"/>
    <w:rsid w:val="5351A08E"/>
    <w:rsid w:val="5353C148"/>
    <w:rsid w:val="535A68E6"/>
    <w:rsid w:val="535CEBD4"/>
    <w:rsid w:val="5363C7C3"/>
    <w:rsid w:val="536E0020"/>
    <w:rsid w:val="53BB678E"/>
    <w:rsid w:val="53C91A50"/>
    <w:rsid w:val="53EFE7BB"/>
    <w:rsid w:val="54048A03"/>
    <w:rsid w:val="540F2F30"/>
    <w:rsid w:val="548B05BD"/>
    <w:rsid w:val="54986E19"/>
    <w:rsid w:val="54A5BF86"/>
    <w:rsid w:val="54BF0138"/>
    <w:rsid w:val="54D69C2A"/>
    <w:rsid w:val="551084A9"/>
    <w:rsid w:val="55293B8B"/>
    <w:rsid w:val="5541AB16"/>
    <w:rsid w:val="55659F63"/>
    <w:rsid w:val="5568C501"/>
    <w:rsid w:val="5573BA77"/>
    <w:rsid w:val="5596CCAD"/>
    <w:rsid w:val="559F340A"/>
    <w:rsid w:val="55AAFF91"/>
    <w:rsid w:val="55C4219D"/>
    <w:rsid w:val="55CCDB87"/>
    <w:rsid w:val="55D6576E"/>
    <w:rsid w:val="55D6685D"/>
    <w:rsid w:val="55F2D2E1"/>
    <w:rsid w:val="55FC5A16"/>
    <w:rsid w:val="560A5F4D"/>
    <w:rsid w:val="562CED28"/>
    <w:rsid w:val="56343E7A"/>
    <w:rsid w:val="5634CF5F"/>
    <w:rsid w:val="56355068"/>
    <w:rsid w:val="564C8B1F"/>
    <w:rsid w:val="565AD199"/>
    <w:rsid w:val="566205E9"/>
    <w:rsid w:val="566A6F4A"/>
    <w:rsid w:val="5679CEA0"/>
    <w:rsid w:val="56A61146"/>
    <w:rsid w:val="56C40AEE"/>
    <w:rsid w:val="56C5BEE1"/>
    <w:rsid w:val="56CFABD8"/>
    <w:rsid w:val="56D63406"/>
    <w:rsid w:val="56E87842"/>
    <w:rsid w:val="56F57445"/>
    <w:rsid w:val="56F85BF8"/>
    <w:rsid w:val="57265C8C"/>
    <w:rsid w:val="57347010"/>
    <w:rsid w:val="574F4E43"/>
    <w:rsid w:val="5757521D"/>
    <w:rsid w:val="576223CB"/>
    <w:rsid w:val="577AC5C3"/>
    <w:rsid w:val="57A4CEE8"/>
    <w:rsid w:val="57AF7DFA"/>
    <w:rsid w:val="57DF2B88"/>
    <w:rsid w:val="57E3B19C"/>
    <w:rsid w:val="57F25E70"/>
    <w:rsid w:val="583934E1"/>
    <w:rsid w:val="583B3503"/>
    <w:rsid w:val="585C7BB3"/>
    <w:rsid w:val="585F3E3A"/>
    <w:rsid w:val="58643825"/>
    <w:rsid w:val="5883014F"/>
    <w:rsid w:val="58996E9A"/>
    <w:rsid w:val="589AEE4E"/>
    <w:rsid w:val="58AD9138"/>
    <w:rsid w:val="58E636C0"/>
    <w:rsid w:val="58F75FD1"/>
    <w:rsid w:val="58FE42A8"/>
    <w:rsid w:val="59163FEF"/>
    <w:rsid w:val="592F7935"/>
    <w:rsid w:val="593F8A5E"/>
    <w:rsid w:val="59409F49"/>
    <w:rsid w:val="594B4E5B"/>
    <w:rsid w:val="59535368"/>
    <w:rsid w:val="596BDF3C"/>
    <w:rsid w:val="5974DED4"/>
    <w:rsid w:val="5992725B"/>
    <w:rsid w:val="59999CE1"/>
    <w:rsid w:val="59A3CFCD"/>
    <w:rsid w:val="59B1524C"/>
    <w:rsid w:val="59B70933"/>
    <w:rsid w:val="59E7405E"/>
    <w:rsid w:val="5A0634CF"/>
    <w:rsid w:val="5A20DEB5"/>
    <w:rsid w:val="5A3DC323"/>
    <w:rsid w:val="5A7A07D5"/>
    <w:rsid w:val="5AAEB574"/>
    <w:rsid w:val="5AB1CCDC"/>
    <w:rsid w:val="5AC775A3"/>
    <w:rsid w:val="5AF674C6"/>
    <w:rsid w:val="5AFFAEA6"/>
    <w:rsid w:val="5B4E1B24"/>
    <w:rsid w:val="5B6369CB"/>
    <w:rsid w:val="5B6C4514"/>
    <w:rsid w:val="5BEA37B9"/>
    <w:rsid w:val="5C08A361"/>
    <w:rsid w:val="5C15D836"/>
    <w:rsid w:val="5C19CA84"/>
    <w:rsid w:val="5C27DA59"/>
    <w:rsid w:val="5C2B759B"/>
    <w:rsid w:val="5C3D188C"/>
    <w:rsid w:val="5C5E5115"/>
    <w:rsid w:val="5C6DFE0B"/>
    <w:rsid w:val="5C78400B"/>
    <w:rsid w:val="5CB74836"/>
    <w:rsid w:val="5CC303AF"/>
    <w:rsid w:val="5CF52D91"/>
    <w:rsid w:val="5CFD1B17"/>
    <w:rsid w:val="5CFD75A0"/>
    <w:rsid w:val="5D2FECD6"/>
    <w:rsid w:val="5D641578"/>
    <w:rsid w:val="5D7845F4"/>
    <w:rsid w:val="5DA4FE4A"/>
    <w:rsid w:val="5DA52885"/>
    <w:rsid w:val="5DC8AD13"/>
    <w:rsid w:val="5DEFAAB4"/>
    <w:rsid w:val="5DFE6CFC"/>
    <w:rsid w:val="5E22D837"/>
    <w:rsid w:val="5E660024"/>
    <w:rsid w:val="5E844225"/>
    <w:rsid w:val="5E9C6446"/>
    <w:rsid w:val="5EBD091D"/>
    <w:rsid w:val="5ECACE89"/>
    <w:rsid w:val="5EE695A0"/>
    <w:rsid w:val="5EE6BD7C"/>
    <w:rsid w:val="5EF44FD8"/>
    <w:rsid w:val="5F0C5E08"/>
    <w:rsid w:val="5F342540"/>
    <w:rsid w:val="5F39E75A"/>
    <w:rsid w:val="5F658FBE"/>
    <w:rsid w:val="5F6D82B0"/>
    <w:rsid w:val="5F6F2877"/>
    <w:rsid w:val="5F740322"/>
    <w:rsid w:val="5F89A0E6"/>
    <w:rsid w:val="5F89F90B"/>
    <w:rsid w:val="5F8E2595"/>
    <w:rsid w:val="5F95F1D7"/>
    <w:rsid w:val="5F964BC5"/>
    <w:rsid w:val="5FCC73E0"/>
    <w:rsid w:val="5FCD02C2"/>
    <w:rsid w:val="5FDB27F4"/>
    <w:rsid w:val="5FE86162"/>
    <w:rsid w:val="600DA35D"/>
    <w:rsid w:val="6013CFA9"/>
    <w:rsid w:val="6025B1C8"/>
    <w:rsid w:val="60AB9190"/>
    <w:rsid w:val="60B47034"/>
    <w:rsid w:val="60FEE6BE"/>
    <w:rsid w:val="614BB12E"/>
    <w:rsid w:val="614CFF79"/>
    <w:rsid w:val="614E8FC1"/>
    <w:rsid w:val="6164C615"/>
    <w:rsid w:val="6176DDB0"/>
    <w:rsid w:val="617A23EF"/>
    <w:rsid w:val="61A14399"/>
    <w:rsid w:val="61BC8147"/>
    <w:rsid w:val="61C46ECD"/>
    <w:rsid w:val="61DA68AB"/>
    <w:rsid w:val="622376C2"/>
    <w:rsid w:val="622D6F73"/>
    <w:rsid w:val="62526137"/>
    <w:rsid w:val="6259793D"/>
    <w:rsid w:val="626362C2"/>
    <w:rsid w:val="6274E50C"/>
    <w:rsid w:val="627722B7"/>
    <w:rsid w:val="62B9C759"/>
    <w:rsid w:val="62CD4447"/>
    <w:rsid w:val="62DBEB8E"/>
    <w:rsid w:val="62E49792"/>
    <w:rsid w:val="62EA8F72"/>
    <w:rsid w:val="633115C3"/>
    <w:rsid w:val="63486B83"/>
    <w:rsid w:val="638D34EE"/>
    <w:rsid w:val="63A0EA97"/>
    <w:rsid w:val="63B36E68"/>
    <w:rsid w:val="63F7F7B9"/>
    <w:rsid w:val="64037460"/>
    <w:rsid w:val="6470CC0C"/>
    <w:rsid w:val="6485F8BC"/>
    <w:rsid w:val="648FE612"/>
    <w:rsid w:val="64B9BD44"/>
    <w:rsid w:val="64CCA995"/>
    <w:rsid w:val="64D2F9F3"/>
    <w:rsid w:val="64D9866B"/>
    <w:rsid w:val="64DBCC1A"/>
    <w:rsid w:val="64EF049F"/>
    <w:rsid w:val="650B6444"/>
    <w:rsid w:val="6555691E"/>
    <w:rsid w:val="65765AE2"/>
    <w:rsid w:val="65780C07"/>
    <w:rsid w:val="65B87F02"/>
    <w:rsid w:val="65C11D0A"/>
    <w:rsid w:val="65C6BCE6"/>
    <w:rsid w:val="65CFE2F9"/>
    <w:rsid w:val="65DBF0CF"/>
    <w:rsid w:val="65F1681B"/>
    <w:rsid w:val="66242416"/>
    <w:rsid w:val="6627B952"/>
    <w:rsid w:val="6662885E"/>
    <w:rsid w:val="6667CE55"/>
    <w:rsid w:val="669118C4"/>
    <w:rsid w:val="66A8C0B8"/>
    <w:rsid w:val="66BD6DF1"/>
    <w:rsid w:val="66C1B22C"/>
    <w:rsid w:val="66F813D3"/>
    <w:rsid w:val="6706C58B"/>
    <w:rsid w:val="6725D25A"/>
    <w:rsid w:val="672A0BBB"/>
    <w:rsid w:val="67316B7D"/>
    <w:rsid w:val="67557F75"/>
    <w:rsid w:val="676D690C"/>
    <w:rsid w:val="6774101F"/>
    <w:rsid w:val="678C26E5"/>
    <w:rsid w:val="678D387C"/>
    <w:rsid w:val="67B08CD8"/>
    <w:rsid w:val="67C9A16A"/>
    <w:rsid w:val="67EA2E58"/>
    <w:rsid w:val="68249F49"/>
    <w:rsid w:val="683D193A"/>
    <w:rsid w:val="684FF45D"/>
    <w:rsid w:val="688D01D2"/>
    <w:rsid w:val="68B9E23E"/>
    <w:rsid w:val="68BA0F44"/>
    <w:rsid w:val="68BEF362"/>
    <w:rsid w:val="68C1A2BB"/>
    <w:rsid w:val="6919F9F2"/>
    <w:rsid w:val="692363BF"/>
    <w:rsid w:val="692456AE"/>
    <w:rsid w:val="69281554"/>
    <w:rsid w:val="6956C313"/>
    <w:rsid w:val="6961AF7E"/>
    <w:rsid w:val="698EDD2C"/>
    <w:rsid w:val="6996F7B4"/>
    <w:rsid w:val="699A2920"/>
    <w:rsid w:val="699A8B12"/>
    <w:rsid w:val="69A54C61"/>
    <w:rsid w:val="69A76503"/>
    <w:rsid w:val="69D161C0"/>
    <w:rsid w:val="69E07E20"/>
    <w:rsid w:val="69ED3D71"/>
    <w:rsid w:val="69FEF144"/>
    <w:rsid w:val="6A009B9F"/>
    <w:rsid w:val="6A0BB512"/>
    <w:rsid w:val="6A31FDFA"/>
    <w:rsid w:val="6A355741"/>
    <w:rsid w:val="6A64EBAF"/>
    <w:rsid w:val="6A838C43"/>
    <w:rsid w:val="6AB90981"/>
    <w:rsid w:val="6ABA6E8A"/>
    <w:rsid w:val="6AC29814"/>
    <w:rsid w:val="6AEAC6B1"/>
    <w:rsid w:val="6AF58922"/>
    <w:rsid w:val="6B05E03C"/>
    <w:rsid w:val="6B0C9890"/>
    <w:rsid w:val="6B106A8B"/>
    <w:rsid w:val="6B1CD394"/>
    <w:rsid w:val="6B1FC770"/>
    <w:rsid w:val="6B424291"/>
    <w:rsid w:val="6B619B66"/>
    <w:rsid w:val="6B89C237"/>
    <w:rsid w:val="6B8F17C1"/>
    <w:rsid w:val="6BE73326"/>
    <w:rsid w:val="6BF9437D"/>
    <w:rsid w:val="6BF9DA25"/>
    <w:rsid w:val="6C002326"/>
    <w:rsid w:val="6C212C2B"/>
    <w:rsid w:val="6C5CC051"/>
    <w:rsid w:val="6C738B3B"/>
    <w:rsid w:val="6C7904B6"/>
    <w:rsid w:val="6C80720B"/>
    <w:rsid w:val="6CAE37D8"/>
    <w:rsid w:val="6CCFB14E"/>
    <w:rsid w:val="6CF226F1"/>
    <w:rsid w:val="6CFC301D"/>
    <w:rsid w:val="6D1FBEF3"/>
    <w:rsid w:val="6D2996B5"/>
    <w:rsid w:val="6D3EEC73"/>
    <w:rsid w:val="6D930D04"/>
    <w:rsid w:val="6D944BB0"/>
    <w:rsid w:val="6DB39F1F"/>
    <w:rsid w:val="6DD9031B"/>
    <w:rsid w:val="6DD9CE84"/>
    <w:rsid w:val="6DFC7A00"/>
    <w:rsid w:val="6E127174"/>
    <w:rsid w:val="6E155612"/>
    <w:rsid w:val="6E634C6A"/>
    <w:rsid w:val="6E65074C"/>
    <w:rsid w:val="6EBDCD91"/>
    <w:rsid w:val="6ED28CC6"/>
    <w:rsid w:val="6F04CECC"/>
    <w:rsid w:val="6F189F46"/>
    <w:rsid w:val="6F37E15E"/>
    <w:rsid w:val="6F7EAA76"/>
    <w:rsid w:val="6F8127AD"/>
    <w:rsid w:val="6F81B06D"/>
    <w:rsid w:val="6F9757E8"/>
    <w:rsid w:val="6FBAF496"/>
    <w:rsid w:val="6FBE37D4"/>
    <w:rsid w:val="6FEB40A5"/>
    <w:rsid w:val="700ACFB7"/>
    <w:rsid w:val="702E6D53"/>
    <w:rsid w:val="70369747"/>
    <w:rsid w:val="7098B1A7"/>
    <w:rsid w:val="709D43CD"/>
    <w:rsid w:val="70BA8DB3"/>
    <w:rsid w:val="7100346F"/>
    <w:rsid w:val="711DF308"/>
    <w:rsid w:val="711E5F25"/>
    <w:rsid w:val="712308F8"/>
    <w:rsid w:val="71247111"/>
    <w:rsid w:val="71324B9A"/>
    <w:rsid w:val="714206B8"/>
    <w:rsid w:val="71A08215"/>
    <w:rsid w:val="71A74F36"/>
    <w:rsid w:val="71A9E4E1"/>
    <w:rsid w:val="71AE673C"/>
    <w:rsid w:val="71C4CED1"/>
    <w:rsid w:val="71CF898E"/>
    <w:rsid w:val="71D2D437"/>
    <w:rsid w:val="71D8910C"/>
    <w:rsid w:val="7203C01C"/>
    <w:rsid w:val="72263132"/>
    <w:rsid w:val="7251C11F"/>
    <w:rsid w:val="725D9AF7"/>
    <w:rsid w:val="72B35858"/>
    <w:rsid w:val="72D7DC73"/>
    <w:rsid w:val="72DE9EDA"/>
    <w:rsid w:val="72DFC611"/>
    <w:rsid w:val="731B2F7F"/>
    <w:rsid w:val="732150B5"/>
    <w:rsid w:val="736F9BCC"/>
    <w:rsid w:val="7390F8FF"/>
    <w:rsid w:val="73A97422"/>
    <w:rsid w:val="73B755F5"/>
    <w:rsid w:val="73D22C49"/>
    <w:rsid w:val="73F154D6"/>
    <w:rsid w:val="74147323"/>
    <w:rsid w:val="741C2EA6"/>
    <w:rsid w:val="7420A3F2"/>
    <w:rsid w:val="7445EAA3"/>
    <w:rsid w:val="744EA9D9"/>
    <w:rsid w:val="7497D60D"/>
    <w:rsid w:val="749EE8D6"/>
    <w:rsid w:val="74A24EAE"/>
    <w:rsid w:val="74C00042"/>
    <w:rsid w:val="74C16DBE"/>
    <w:rsid w:val="75074B1E"/>
    <w:rsid w:val="75123359"/>
    <w:rsid w:val="7531B3AF"/>
    <w:rsid w:val="75562646"/>
    <w:rsid w:val="7557826D"/>
    <w:rsid w:val="75604856"/>
    <w:rsid w:val="757D0F25"/>
    <w:rsid w:val="758E156C"/>
    <w:rsid w:val="759F3CD2"/>
    <w:rsid w:val="759FEC77"/>
    <w:rsid w:val="75C298B3"/>
    <w:rsid w:val="75C5E362"/>
    <w:rsid w:val="75E50B57"/>
    <w:rsid w:val="76322374"/>
    <w:rsid w:val="76322B87"/>
    <w:rsid w:val="7638B0D2"/>
    <w:rsid w:val="765B8FEF"/>
    <w:rsid w:val="7671FA34"/>
    <w:rsid w:val="76CD6FED"/>
    <w:rsid w:val="76DF76B5"/>
    <w:rsid w:val="771161C0"/>
    <w:rsid w:val="773BBCD8"/>
    <w:rsid w:val="7743BA31"/>
    <w:rsid w:val="77517309"/>
    <w:rsid w:val="7792216F"/>
    <w:rsid w:val="7794BBBD"/>
    <w:rsid w:val="77BF3CF7"/>
    <w:rsid w:val="77F2F462"/>
    <w:rsid w:val="78048063"/>
    <w:rsid w:val="781AF1EA"/>
    <w:rsid w:val="781DA8C0"/>
    <w:rsid w:val="782AA83F"/>
    <w:rsid w:val="7832C4AD"/>
    <w:rsid w:val="783B523A"/>
    <w:rsid w:val="7844B6B1"/>
    <w:rsid w:val="78480BF4"/>
    <w:rsid w:val="7857B2ED"/>
    <w:rsid w:val="786130C2"/>
    <w:rsid w:val="7864CE7F"/>
    <w:rsid w:val="788A0DCA"/>
    <w:rsid w:val="7894EC4D"/>
    <w:rsid w:val="78B4AFE7"/>
    <w:rsid w:val="78DA2EF4"/>
    <w:rsid w:val="7905837D"/>
    <w:rsid w:val="790AE555"/>
    <w:rsid w:val="7916CF1C"/>
    <w:rsid w:val="79651A1A"/>
    <w:rsid w:val="796EB0BC"/>
    <w:rsid w:val="799A2128"/>
    <w:rsid w:val="79E04E1C"/>
    <w:rsid w:val="79E5199E"/>
    <w:rsid w:val="79E5A47C"/>
    <w:rsid w:val="79E94CC9"/>
    <w:rsid w:val="7A01E11A"/>
    <w:rsid w:val="7A0F78B5"/>
    <w:rsid w:val="7A2431A2"/>
    <w:rsid w:val="7A28692E"/>
    <w:rsid w:val="7A9BC3A1"/>
    <w:rsid w:val="7AAA8ADB"/>
    <w:rsid w:val="7B22BC5A"/>
    <w:rsid w:val="7B30EABE"/>
    <w:rsid w:val="7B3CA52C"/>
    <w:rsid w:val="7B612D4C"/>
    <w:rsid w:val="7B618554"/>
    <w:rsid w:val="7B7C5773"/>
    <w:rsid w:val="7B80E9FF"/>
    <w:rsid w:val="7BAF2932"/>
    <w:rsid w:val="7BB2E7D8"/>
    <w:rsid w:val="7BB90363"/>
    <w:rsid w:val="7BC6D161"/>
    <w:rsid w:val="7BFD56F0"/>
    <w:rsid w:val="7C08B1AF"/>
    <w:rsid w:val="7C14A574"/>
    <w:rsid w:val="7C167F4D"/>
    <w:rsid w:val="7C33A35D"/>
    <w:rsid w:val="7C5421ED"/>
    <w:rsid w:val="7C5D613D"/>
    <w:rsid w:val="7C62EB48"/>
    <w:rsid w:val="7C7D5F2F"/>
    <w:rsid w:val="7C8EF4A4"/>
    <w:rsid w:val="7CA16D0B"/>
    <w:rsid w:val="7CA4D9CB"/>
    <w:rsid w:val="7CB68EC1"/>
    <w:rsid w:val="7D0EC35D"/>
    <w:rsid w:val="7D24BDBF"/>
    <w:rsid w:val="7D3B687E"/>
    <w:rsid w:val="7D461CB9"/>
    <w:rsid w:val="7D4CB5D0"/>
    <w:rsid w:val="7D505668"/>
    <w:rsid w:val="7D57E492"/>
    <w:rsid w:val="7D6CCD6C"/>
    <w:rsid w:val="7D738C34"/>
    <w:rsid w:val="7D8BD544"/>
    <w:rsid w:val="7DA749EC"/>
    <w:rsid w:val="7DAA4EB7"/>
    <w:rsid w:val="7DB5211F"/>
    <w:rsid w:val="7DF5642E"/>
    <w:rsid w:val="7E01A47C"/>
    <w:rsid w:val="7E0C5021"/>
    <w:rsid w:val="7E44195B"/>
    <w:rsid w:val="7E573185"/>
    <w:rsid w:val="7E73C1E7"/>
    <w:rsid w:val="7E8E6C6C"/>
    <w:rsid w:val="7EB7DE90"/>
    <w:rsid w:val="7EB88AC1"/>
    <w:rsid w:val="7ED9C113"/>
    <w:rsid w:val="7EDFEFDF"/>
    <w:rsid w:val="7EF0A425"/>
    <w:rsid w:val="7F1AF296"/>
    <w:rsid w:val="7F4FEBB7"/>
    <w:rsid w:val="7F717BB9"/>
    <w:rsid w:val="7F71A7AB"/>
    <w:rsid w:val="7F836D60"/>
    <w:rsid w:val="7F8610A0"/>
    <w:rsid w:val="7F8BC2AF"/>
    <w:rsid w:val="7F954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32afb5"/>
    </o:shapedefaults>
    <o:shapelayout v:ext="edit">
      <o:idmap v:ext="edit" data="2"/>
    </o:shapelayout>
  </w:shapeDefaults>
  <w:decimalSymbol w:val="."/>
  <w:listSeparator w:val=","/>
  <w14:docId w14:val="5C7B29CF"/>
  <w15:docId w15:val="{4C4C8B47-2EE9-4B9E-9D6E-3A8BC382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3" w:qFormat="1"/>
    <w:lsdException w:name="heading 1" w:qFormat="1"/>
    <w:lsdException w:name="heading 2" w:qFormat="1"/>
    <w:lsdException w:name="heading 3" w:qFormat="1"/>
    <w:lsdException w:name="heading 4" w:qFormat="1"/>
    <w:lsdException w:name="heading 5" w:uiPriority="1" w:qFormat="1"/>
    <w:lsdException w:name="heading 6" w:uiPriority="1"/>
    <w:lsdException w:name="heading 7" w:uiPriority="1"/>
    <w:lsdException w:name="heading 8" w:uiPriority="1"/>
    <w:lsdException w:name="heading 9" w:uiPriority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Normal Indent" w:uiPriority="3"/>
    <w:lsdException w:name="annotation text" w:uiPriority="99"/>
    <w:lsdException w:name="header" w:uiPriority="99" w:qFormat="1"/>
    <w:lsdException w:name="footer" w:uiPriority="99" w:qFormat="1"/>
    <w:lsdException w:name="page number" w:uiPriority="1"/>
    <w:lsdException w:name="List Bullet" w:qFormat="1"/>
    <w:lsdException w:name="List Number" w:qFormat="1"/>
    <w:lsdException w:name="List Bullet 2" w:qFormat="1"/>
    <w:lsdException w:name="List Bullet 3" w:qFormat="1"/>
    <w:lsdException w:name="Title" w:qFormat="1"/>
    <w:lsdException w:name="Default Paragraph Font" w:uiPriority="1"/>
    <w:lsdException w:name="Body Text" w:qFormat="1"/>
    <w:lsdException w:name="Hyperlink" w:uiPriority="99" w:qFormat="1"/>
    <w:lsdException w:name="Emphasis" w:uiPriority="20" w:qFormat="1"/>
    <w:lsdException w:name="Plain Text" w:uiPriority="1"/>
    <w:lsdException w:name="Normal (Web)" w:uiPriority="99"/>
    <w:lsdException w:name="HTML Code" w:uiPriority="99"/>
    <w:lsdException w:name="HTML Keyboard" w:semiHidden="1" w:uiPriority="2" w:unhideWhenUsed="1"/>
    <w:lsdException w:name="HTML Preformatted" w:uiPriority="2"/>
    <w:lsdException w:name="HTML Typewriter" w:uiPriority="2"/>
    <w:lsdException w:name="Normal Table" w:semiHidden="1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unhideWhenUsed/>
    <w:rsid w:val="00DD3B72"/>
    <w:pPr>
      <w:widowControl w:val="0"/>
      <w:spacing w:line="240" w:lineRule="atLeast"/>
    </w:pPr>
  </w:style>
  <w:style w:type="paragraph" w:styleId="Heading1">
    <w:name w:val="heading 1"/>
    <w:next w:val="BodyText"/>
    <w:link w:val="Heading1Char"/>
    <w:qFormat/>
    <w:rsid w:val="00DD3B72"/>
    <w:pPr>
      <w:keepNext/>
      <w:numPr>
        <w:numId w:val="12"/>
      </w:numPr>
      <w:spacing w:before="240" w:after="120"/>
      <w:outlineLvl w:val="0"/>
    </w:pPr>
    <w:rPr>
      <w:rFonts w:ascii="Arial Black" w:hAnsi="Arial Black"/>
      <w:caps/>
      <w:color w:val="464547"/>
      <w:sz w:val="28"/>
    </w:rPr>
  </w:style>
  <w:style w:type="paragraph" w:styleId="Heading2">
    <w:name w:val="heading 2"/>
    <w:next w:val="BodyText"/>
    <w:link w:val="Heading2Char"/>
    <w:qFormat/>
    <w:rsid w:val="00DD3B72"/>
    <w:pPr>
      <w:keepNext/>
      <w:numPr>
        <w:ilvl w:val="1"/>
        <w:numId w:val="12"/>
      </w:numPr>
      <w:spacing w:before="200" w:after="160"/>
      <w:outlineLvl w:val="1"/>
    </w:pPr>
    <w:rPr>
      <w:rFonts w:ascii="Arial Black" w:hAnsi="Arial Black"/>
      <w:caps/>
      <w:color w:val="1A9CB0"/>
      <w:sz w:val="24"/>
    </w:rPr>
  </w:style>
  <w:style w:type="paragraph" w:styleId="Heading3">
    <w:name w:val="heading 3"/>
    <w:next w:val="BodyText"/>
    <w:link w:val="Heading3Char"/>
    <w:qFormat/>
    <w:rsid w:val="00DD3B72"/>
    <w:pPr>
      <w:keepNext/>
      <w:numPr>
        <w:ilvl w:val="2"/>
        <w:numId w:val="12"/>
      </w:numPr>
      <w:spacing w:before="200" w:after="160"/>
      <w:outlineLvl w:val="2"/>
    </w:pPr>
    <w:rPr>
      <w:rFonts w:ascii="Arial Black" w:hAnsi="Arial Black"/>
      <w:b/>
      <w:color w:val="1A9CB0"/>
      <w:sz w:val="24"/>
    </w:rPr>
  </w:style>
  <w:style w:type="paragraph" w:styleId="Heading4">
    <w:name w:val="heading 4"/>
    <w:next w:val="BodyText"/>
    <w:link w:val="Heading4Char"/>
    <w:qFormat/>
    <w:rsid w:val="00DD3B72"/>
    <w:pPr>
      <w:keepNext/>
      <w:numPr>
        <w:ilvl w:val="3"/>
        <w:numId w:val="12"/>
      </w:numPr>
      <w:spacing w:before="200" w:after="160"/>
      <w:outlineLvl w:val="3"/>
    </w:pPr>
    <w:rPr>
      <w:rFonts w:ascii="Arial Black" w:hAnsi="Arial Black"/>
      <w:color w:val="1A9CB0"/>
      <w:sz w:val="22"/>
    </w:rPr>
  </w:style>
  <w:style w:type="paragraph" w:styleId="Heading5">
    <w:name w:val="heading 5"/>
    <w:basedOn w:val="Normal"/>
    <w:next w:val="BodyText"/>
    <w:link w:val="Heading5Char"/>
    <w:uiPriority w:val="1"/>
    <w:rsid w:val="00DD3B72"/>
    <w:pPr>
      <w:numPr>
        <w:ilvl w:val="4"/>
        <w:numId w:val="13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link w:val="Heading6Char"/>
    <w:uiPriority w:val="1"/>
    <w:rsid w:val="00DD3B72"/>
    <w:pPr>
      <w:numPr>
        <w:ilvl w:val="5"/>
        <w:numId w:val="13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link w:val="Heading7Char"/>
    <w:uiPriority w:val="1"/>
    <w:rsid w:val="00DD3B72"/>
    <w:pPr>
      <w:numPr>
        <w:ilvl w:val="6"/>
        <w:numId w:val="13"/>
      </w:numPr>
      <w:spacing w:before="240" w:after="60"/>
      <w:outlineLvl w:val="6"/>
    </w:pPr>
  </w:style>
  <w:style w:type="paragraph" w:styleId="Heading8">
    <w:name w:val="heading 8"/>
    <w:basedOn w:val="Normal"/>
    <w:next w:val="BodyText"/>
    <w:link w:val="Heading8Char"/>
    <w:uiPriority w:val="1"/>
    <w:rsid w:val="00DD3B72"/>
    <w:pPr>
      <w:numPr>
        <w:ilvl w:val="7"/>
        <w:numId w:val="13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BodyText"/>
    <w:link w:val="Heading9Char"/>
    <w:uiPriority w:val="1"/>
    <w:rsid w:val="00DD3B72"/>
    <w:pPr>
      <w:numPr>
        <w:ilvl w:val="8"/>
        <w:numId w:val="13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DD3B72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DD3B72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rsid w:val="00DD3B72"/>
    <w:pPr>
      <w:spacing w:after="120"/>
      <w:ind w:left="567" w:right="1440"/>
    </w:pPr>
  </w:style>
  <w:style w:type="paragraph" w:styleId="BodyText">
    <w:name w:val="Body Text"/>
    <w:link w:val="BodyTextChar"/>
    <w:qFormat/>
    <w:rsid w:val="00DD3B72"/>
    <w:pPr>
      <w:keepLines/>
      <w:spacing w:before="120"/>
    </w:pPr>
    <w:rPr>
      <w:rFonts w:ascii="Trebuchet MS" w:hAnsi="Trebuchet MS"/>
      <w:color w:val="464547"/>
    </w:rPr>
  </w:style>
  <w:style w:type="paragraph" w:styleId="Caption">
    <w:name w:val="caption"/>
    <w:basedOn w:val="Normal"/>
    <w:next w:val="Normal"/>
    <w:rsid w:val="00DD3B72"/>
    <w:pPr>
      <w:spacing w:before="120" w:after="120"/>
    </w:pPr>
    <w:rPr>
      <w:b/>
      <w:bCs/>
    </w:rPr>
  </w:style>
  <w:style w:type="paragraph" w:styleId="Closing">
    <w:name w:val="Closing"/>
    <w:basedOn w:val="Normal"/>
    <w:rsid w:val="00DD3B72"/>
    <w:pPr>
      <w:ind w:left="4320"/>
    </w:pPr>
  </w:style>
  <w:style w:type="paragraph" w:customStyle="1" w:styleId="CodeText">
    <w:name w:val="Code Text"/>
    <w:basedOn w:val="Normal"/>
    <w:qFormat/>
    <w:rsid w:val="00DD3B72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customStyle="1" w:styleId="CompanyName">
    <w:name w:val="Company Name"/>
    <w:rsid w:val="00DD3B72"/>
    <w:pPr>
      <w:keepNext/>
      <w:keepLines/>
      <w:tabs>
        <w:tab w:val="center" w:pos="4678"/>
      </w:tabs>
      <w:spacing w:before="120" w:after="120"/>
    </w:pPr>
    <w:rPr>
      <w:rFonts w:ascii="Arial Black" w:hAnsi="Arial Black"/>
      <w:color w:val="4A442A" w:themeColor="background2" w:themeShade="40"/>
      <w:spacing w:val="-25"/>
      <w:kern w:val="28"/>
      <w:sz w:val="28"/>
    </w:rPr>
  </w:style>
  <w:style w:type="paragraph" w:styleId="Date">
    <w:name w:val="Date"/>
    <w:basedOn w:val="Normal"/>
    <w:next w:val="Normal"/>
    <w:rsid w:val="00DD3B72"/>
  </w:style>
  <w:style w:type="paragraph" w:styleId="DocumentMap">
    <w:name w:val="Document Map"/>
    <w:basedOn w:val="Normal"/>
    <w:link w:val="DocumentMapChar"/>
    <w:semiHidden/>
    <w:rsid w:val="00DD3B72"/>
    <w:pPr>
      <w:shd w:val="clear" w:color="auto" w:fill="000080"/>
    </w:pPr>
    <w:rPr>
      <w:rFonts w:ascii="Tahoma" w:hAnsi="Tahoma"/>
    </w:rPr>
  </w:style>
  <w:style w:type="paragraph" w:styleId="E-mailSignature">
    <w:name w:val="E-mail Signature"/>
    <w:basedOn w:val="Normal"/>
    <w:rsid w:val="00DD3B72"/>
  </w:style>
  <w:style w:type="character" w:styleId="Emphasis">
    <w:name w:val="Emphasis"/>
    <w:basedOn w:val="DefaultParagraphFont"/>
    <w:uiPriority w:val="20"/>
    <w:qFormat/>
    <w:rsid w:val="00DD3B72"/>
    <w:rPr>
      <w:i/>
      <w:iCs/>
    </w:rPr>
  </w:style>
  <w:style w:type="paragraph" w:styleId="EnvelopeAddress">
    <w:name w:val="envelope address"/>
    <w:basedOn w:val="Normal"/>
    <w:rsid w:val="00DD3B72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DD3B72"/>
    <w:rPr>
      <w:rFonts w:ascii="Arial" w:hAnsi="Arial" w:cs="Arial"/>
    </w:rPr>
  </w:style>
  <w:style w:type="character" w:styleId="FollowedHyperlink">
    <w:name w:val="FollowedHyperlink"/>
    <w:basedOn w:val="DefaultParagraphFont"/>
    <w:rsid w:val="00DD3B72"/>
    <w:rPr>
      <w:color w:val="800080"/>
      <w:u w:val="single"/>
    </w:rPr>
  </w:style>
  <w:style w:type="paragraph" w:styleId="Footer">
    <w:name w:val="footer"/>
    <w:link w:val="FooterChar"/>
    <w:uiPriority w:val="99"/>
    <w:qFormat/>
    <w:rsid w:val="00DD3B7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hAnsi="Trebuchet MS"/>
      <w:color w:val="464547"/>
      <w:sz w:val="18"/>
      <w:szCs w:val="18"/>
    </w:rPr>
  </w:style>
  <w:style w:type="character" w:styleId="FootnoteReference">
    <w:name w:val="footnote reference"/>
    <w:basedOn w:val="DefaultParagraphFont"/>
    <w:semiHidden/>
    <w:rsid w:val="00DD3B72"/>
    <w:rPr>
      <w:sz w:val="20"/>
      <w:vertAlign w:val="superscript"/>
    </w:rPr>
  </w:style>
  <w:style w:type="paragraph" w:styleId="FootnoteText">
    <w:name w:val="footnote text"/>
    <w:basedOn w:val="Normal"/>
    <w:link w:val="FootnoteTextChar"/>
    <w:semiHidden/>
    <w:rsid w:val="00DD3B72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link w:val="HeaderChar"/>
    <w:uiPriority w:val="99"/>
    <w:qFormat/>
    <w:rsid w:val="00DD3B72"/>
    <w:pPr>
      <w:tabs>
        <w:tab w:val="left" w:pos="0"/>
        <w:tab w:val="right" w:pos="8222"/>
      </w:tabs>
    </w:pPr>
    <w:rPr>
      <w:rFonts w:ascii="Trebuchet MS" w:eastAsia="MS Gothic" w:hAnsi="Trebuchet MS"/>
      <w:color w:val="464547"/>
      <w:sz w:val="18"/>
    </w:rPr>
  </w:style>
  <w:style w:type="character" w:styleId="HTMLAcronym">
    <w:name w:val="HTML Acronym"/>
    <w:basedOn w:val="DefaultParagraphFont"/>
    <w:rsid w:val="00DD3B72"/>
  </w:style>
  <w:style w:type="paragraph" w:styleId="HTMLAddress">
    <w:name w:val="HTML Address"/>
    <w:basedOn w:val="Normal"/>
    <w:rsid w:val="00DD3B72"/>
    <w:rPr>
      <w:i/>
      <w:iCs/>
    </w:rPr>
  </w:style>
  <w:style w:type="character" w:styleId="HTMLCite">
    <w:name w:val="HTML Cite"/>
    <w:basedOn w:val="DefaultParagraphFont"/>
    <w:rsid w:val="00DD3B72"/>
    <w:rPr>
      <w:i/>
      <w:iCs/>
    </w:rPr>
  </w:style>
  <w:style w:type="character" w:styleId="HTMLCode">
    <w:name w:val="HTML Code"/>
    <w:basedOn w:val="DefaultParagraphFont"/>
    <w:uiPriority w:val="99"/>
    <w:rsid w:val="00DD3B72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sid w:val="00DD3B72"/>
    <w:rPr>
      <w:i/>
      <w:iCs/>
    </w:rPr>
  </w:style>
  <w:style w:type="character" w:styleId="HTMLKeyboard">
    <w:name w:val="HTML Keyboard"/>
    <w:basedOn w:val="DefaultParagraphFont"/>
    <w:uiPriority w:val="2"/>
    <w:rsid w:val="00DD3B72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2"/>
    <w:rsid w:val="00DD3B72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2"/>
    <w:rsid w:val="00DD3B72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sid w:val="00DD3B72"/>
    <w:rPr>
      <w:i/>
      <w:iCs/>
    </w:rPr>
  </w:style>
  <w:style w:type="character" w:styleId="Hyperlink">
    <w:name w:val="Hyperlink"/>
    <w:basedOn w:val="DefaultParagraphFont"/>
    <w:uiPriority w:val="99"/>
    <w:qFormat/>
    <w:rsid w:val="00DD3B72"/>
    <w:rPr>
      <w:rFonts w:ascii="Trebuchet MS" w:hAnsi="Trebuchet MS"/>
      <w:color w:val="1A9CB0"/>
      <w:sz w:val="20"/>
      <w:u w:val="single"/>
    </w:rPr>
  </w:style>
  <w:style w:type="paragraph" w:styleId="Index1">
    <w:name w:val="index 1"/>
    <w:basedOn w:val="Normal"/>
    <w:semiHidden/>
    <w:rsid w:val="00DD3B72"/>
    <w:pPr>
      <w:ind w:left="202" w:hanging="202"/>
    </w:pPr>
  </w:style>
  <w:style w:type="paragraph" w:styleId="Index2">
    <w:name w:val="index 2"/>
    <w:basedOn w:val="Normal"/>
    <w:semiHidden/>
    <w:rsid w:val="00DD3B72"/>
    <w:pPr>
      <w:ind w:left="404" w:hanging="202"/>
    </w:pPr>
  </w:style>
  <w:style w:type="paragraph" w:styleId="Index3">
    <w:name w:val="index 3"/>
    <w:basedOn w:val="Normal"/>
    <w:semiHidden/>
    <w:rsid w:val="00DD3B72"/>
    <w:pPr>
      <w:ind w:left="605" w:hanging="202"/>
    </w:pPr>
  </w:style>
  <w:style w:type="paragraph" w:styleId="Index4">
    <w:name w:val="index 4"/>
    <w:basedOn w:val="Normal"/>
    <w:semiHidden/>
    <w:rsid w:val="00DD3B72"/>
    <w:pPr>
      <w:ind w:left="807" w:hanging="202"/>
    </w:pPr>
  </w:style>
  <w:style w:type="paragraph" w:styleId="Index5">
    <w:name w:val="index 5"/>
    <w:basedOn w:val="Normal"/>
    <w:semiHidden/>
    <w:rsid w:val="00DD3B72"/>
    <w:pPr>
      <w:ind w:left="1008" w:hanging="202"/>
    </w:pPr>
  </w:style>
  <w:style w:type="paragraph" w:styleId="Index6">
    <w:name w:val="index 6"/>
    <w:basedOn w:val="Normal"/>
    <w:semiHidden/>
    <w:rsid w:val="00DD3B72"/>
    <w:pPr>
      <w:ind w:left="1210" w:hanging="202"/>
    </w:pPr>
  </w:style>
  <w:style w:type="paragraph" w:styleId="Index7">
    <w:name w:val="index 7"/>
    <w:basedOn w:val="Normal"/>
    <w:semiHidden/>
    <w:rsid w:val="00DD3B72"/>
    <w:pPr>
      <w:ind w:left="1412" w:hanging="202"/>
    </w:pPr>
  </w:style>
  <w:style w:type="paragraph" w:styleId="Index8">
    <w:name w:val="index 8"/>
    <w:basedOn w:val="Normal"/>
    <w:next w:val="Index6"/>
    <w:semiHidden/>
    <w:rsid w:val="00DD3B72"/>
    <w:pPr>
      <w:ind w:left="1613" w:hanging="202"/>
    </w:pPr>
  </w:style>
  <w:style w:type="paragraph" w:styleId="Index9">
    <w:name w:val="index 9"/>
    <w:basedOn w:val="Normal"/>
    <w:semiHidden/>
    <w:rsid w:val="00DD3B72"/>
    <w:pPr>
      <w:ind w:left="1815" w:hanging="202"/>
    </w:pPr>
  </w:style>
  <w:style w:type="paragraph" w:customStyle="1" w:styleId="InfoBlue">
    <w:name w:val="InfoBlue"/>
    <w:basedOn w:val="Normal"/>
    <w:next w:val="BodyText"/>
    <w:link w:val="InfoBlueChar"/>
    <w:qFormat/>
    <w:rsid w:val="00DD3B72"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paragraph" w:styleId="List">
    <w:name w:val="List"/>
    <w:basedOn w:val="Normal"/>
    <w:rsid w:val="00DD3B72"/>
    <w:pPr>
      <w:ind w:left="567"/>
    </w:pPr>
  </w:style>
  <w:style w:type="paragraph" w:styleId="List2">
    <w:name w:val="List 2"/>
    <w:basedOn w:val="Normal"/>
    <w:rsid w:val="00DD3B72"/>
    <w:pPr>
      <w:ind w:left="851"/>
    </w:pPr>
  </w:style>
  <w:style w:type="paragraph" w:styleId="List3">
    <w:name w:val="List 3"/>
    <w:basedOn w:val="List"/>
    <w:rsid w:val="00DD3B72"/>
    <w:pPr>
      <w:ind w:left="1134"/>
    </w:pPr>
  </w:style>
  <w:style w:type="paragraph" w:styleId="List4">
    <w:name w:val="List 4"/>
    <w:basedOn w:val="Normal"/>
    <w:rsid w:val="00DD3B72"/>
    <w:pPr>
      <w:ind w:left="1418"/>
    </w:pPr>
  </w:style>
  <w:style w:type="paragraph" w:styleId="List5">
    <w:name w:val="List 5"/>
    <w:basedOn w:val="Normal"/>
    <w:rsid w:val="00DD3B72"/>
    <w:pPr>
      <w:ind w:left="1701"/>
    </w:pPr>
  </w:style>
  <w:style w:type="paragraph" w:styleId="ListBullet">
    <w:name w:val="List Bullet"/>
    <w:qFormat/>
    <w:rsid w:val="00DD3B72"/>
    <w:pPr>
      <w:numPr>
        <w:numId w:val="11"/>
      </w:numPr>
      <w:spacing w:before="120"/>
    </w:pPr>
    <w:rPr>
      <w:rFonts w:ascii="Trebuchet MS" w:hAnsi="Trebuchet MS"/>
      <w:color w:val="4A442A" w:themeColor="background2" w:themeShade="40"/>
    </w:rPr>
  </w:style>
  <w:style w:type="paragraph" w:styleId="ListBullet2">
    <w:name w:val="List Bullet 2"/>
    <w:qFormat/>
    <w:rsid w:val="00DD3B72"/>
    <w:pPr>
      <w:numPr>
        <w:ilvl w:val="1"/>
        <w:numId w:val="11"/>
      </w:numPr>
      <w:spacing w:before="120"/>
    </w:pPr>
    <w:rPr>
      <w:rFonts w:ascii="Trebuchet MS" w:hAnsi="Trebuchet MS"/>
      <w:color w:val="4A442A" w:themeColor="background2" w:themeShade="40"/>
    </w:rPr>
  </w:style>
  <w:style w:type="paragraph" w:styleId="ListBullet3">
    <w:name w:val="List Bullet 3"/>
    <w:qFormat/>
    <w:rsid w:val="00DD3B72"/>
    <w:pPr>
      <w:numPr>
        <w:ilvl w:val="2"/>
        <w:numId w:val="11"/>
      </w:numPr>
      <w:tabs>
        <w:tab w:val="left" w:pos="1418"/>
      </w:tabs>
      <w:spacing w:before="120"/>
    </w:pPr>
    <w:rPr>
      <w:rFonts w:ascii="Trebuchet MS" w:hAnsi="Trebuchet MS"/>
      <w:color w:val="4A442A" w:themeColor="background2" w:themeShade="40"/>
    </w:rPr>
  </w:style>
  <w:style w:type="paragraph" w:styleId="ListBullet4">
    <w:name w:val="List Bullet 4"/>
    <w:basedOn w:val="List4"/>
    <w:rsid w:val="00DD3B72"/>
    <w:pPr>
      <w:numPr>
        <w:numId w:val="2"/>
      </w:numPr>
      <w:tabs>
        <w:tab w:val="clear" w:pos="2138"/>
        <w:tab w:val="num" w:pos="360"/>
      </w:tabs>
      <w:ind w:left="360"/>
    </w:pPr>
  </w:style>
  <w:style w:type="paragraph" w:styleId="ListBullet5">
    <w:name w:val="List Bullet 5"/>
    <w:basedOn w:val="Normal"/>
    <w:rsid w:val="00DD3B72"/>
    <w:pPr>
      <w:numPr>
        <w:numId w:val="3"/>
      </w:numPr>
      <w:tabs>
        <w:tab w:val="clear" w:pos="1800"/>
        <w:tab w:val="num" w:pos="360"/>
      </w:tabs>
      <w:ind w:left="360"/>
    </w:pPr>
  </w:style>
  <w:style w:type="paragraph" w:styleId="ListContinue">
    <w:name w:val="List Continue"/>
    <w:basedOn w:val="Normal"/>
    <w:rsid w:val="00DD3B72"/>
    <w:pPr>
      <w:spacing w:after="120"/>
      <w:ind w:left="851"/>
    </w:pPr>
  </w:style>
  <w:style w:type="paragraph" w:styleId="ListContinue2">
    <w:name w:val="List Continue 2"/>
    <w:basedOn w:val="Normal"/>
    <w:rsid w:val="00DD3B72"/>
    <w:pPr>
      <w:spacing w:after="120"/>
      <w:ind w:left="1134"/>
    </w:pPr>
  </w:style>
  <w:style w:type="paragraph" w:styleId="ListContinue3">
    <w:name w:val="List Continue 3"/>
    <w:basedOn w:val="Normal"/>
    <w:rsid w:val="00DD3B72"/>
    <w:pPr>
      <w:spacing w:after="120"/>
      <w:ind w:left="1418"/>
    </w:pPr>
  </w:style>
  <w:style w:type="paragraph" w:styleId="ListContinue4">
    <w:name w:val="List Continue 4"/>
    <w:basedOn w:val="Normal"/>
    <w:rsid w:val="00DD3B72"/>
    <w:pPr>
      <w:spacing w:after="120"/>
      <w:ind w:left="1701"/>
    </w:pPr>
  </w:style>
  <w:style w:type="paragraph" w:styleId="ListContinue5">
    <w:name w:val="List Continue 5"/>
    <w:basedOn w:val="Normal"/>
    <w:rsid w:val="00DD3B72"/>
    <w:pPr>
      <w:spacing w:after="120"/>
      <w:ind w:left="1985"/>
    </w:pPr>
  </w:style>
  <w:style w:type="paragraph" w:styleId="ListNumber">
    <w:name w:val="List Number"/>
    <w:qFormat/>
    <w:rsid w:val="00DD3B72"/>
    <w:pPr>
      <w:keepNext/>
      <w:numPr>
        <w:numId w:val="15"/>
      </w:numPr>
      <w:spacing w:before="120"/>
    </w:pPr>
    <w:rPr>
      <w:rFonts w:ascii="Trebuchet MS" w:hAnsi="Trebuchet MS"/>
      <w:color w:val="4A442A" w:themeColor="background2" w:themeShade="40"/>
    </w:rPr>
  </w:style>
  <w:style w:type="paragraph" w:styleId="ListNumber2">
    <w:name w:val="List Number 2"/>
    <w:basedOn w:val="Normal"/>
    <w:rsid w:val="00DD3B72"/>
    <w:pPr>
      <w:numPr>
        <w:numId w:val="4"/>
      </w:numPr>
      <w:ind w:hanging="720"/>
    </w:pPr>
  </w:style>
  <w:style w:type="paragraph" w:styleId="ListNumber3">
    <w:name w:val="List Number 3"/>
    <w:basedOn w:val="Normal"/>
    <w:rsid w:val="00DD3B72"/>
    <w:pPr>
      <w:numPr>
        <w:numId w:val="5"/>
      </w:numPr>
      <w:tabs>
        <w:tab w:val="clear" w:pos="1080"/>
        <w:tab w:val="num" w:pos="360"/>
        <w:tab w:val="left" w:pos="1418"/>
      </w:tabs>
      <w:ind w:left="360"/>
    </w:pPr>
  </w:style>
  <w:style w:type="paragraph" w:styleId="ListNumber4">
    <w:name w:val="List Number 4"/>
    <w:basedOn w:val="Normal"/>
    <w:rsid w:val="00DD3B72"/>
    <w:pPr>
      <w:numPr>
        <w:numId w:val="6"/>
      </w:numPr>
      <w:tabs>
        <w:tab w:val="clear" w:pos="1440"/>
        <w:tab w:val="num" w:pos="360"/>
      </w:tabs>
      <w:ind w:left="360"/>
    </w:pPr>
  </w:style>
  <w:style w:type="paragraph" w:styleId="ListNumber5">
    <w:name w:val="List Number 5"/>
    <w:basedOn w:val="Normal"/>
    <w:rsid w:val="00DD3B72"/>
    <w:pPr>
      <w:numPr>
        <w:numId w:val="7"/>
      </w:numPr>
      <w:tabs>
        <w:tab w:val="clear" w:pos="1800"/>
        <w:tab w:val="num" w:pos="360"/>
      </w:tabs>
      <w:ind w:left="360"/>
    </w:pPr>
  </w:style>
  <w:style w:type="paragraph" w:styleId="MessageHeader">
    <w:name w:val="Message Header"/>
    <w:basedOn w:val="Normal"/>
    <w:rsid w:val="00DD3B7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sid w:val="00DD3B72"/>
    <w:rPr>
      <w:sz w:val="24"/>
      <w:szCs w:val="24"/>
    </w:rPr>
  </w:style>
  <w:style w:type="paragraph" w:styleId="NormalIndent">
    <w:name w:val="Normal Indent"/>
    <w:basedOn w:val="Normal"/>
    <w:uiPriority w:val="3"/>
    <w:rsid w:val="00DD3B72"/>
    <w:pPr>
      <w:ind w:left="567"/>
    </w:pPr>
  </w:style>
  <w:style w:type="paragraph" w:customStyle="1" w:styleId="Note">
    <w:name w:val="Note"/>
    <w:basedOn w:val="Normal"/>
    <w:rsid w:val="00DD3B72"/>
    <w:rPr>
      <w:b/>
    </w:rPr>
  </w:style>
  <w:style w:type="paragraph" w:styleId="NoteHeading">
    <w:name w:val="Note Heading"/>
    <w:basedOn w:val="Normal"/>
    <w:next w:val="BodyText"/>
    <w:rsid w:val="00DD3B72"/>
  </w:style>
  <w:style w:type="character" w:styleId="PageNumber">
    <w:name w:val="page number"/>
    <w:basedOn w:val="DefaultParagraphFont"/>
    <w:uiPriority w:val="1"/>
    <w:rsid w:val="00DD3B72"/>
    <w:rPr>
      <w:rFonts w:ascii="Trebuchet MS" w:hAnsi="Trebuchet MS"/>
      <w:color w:val="4A442A" w:themeColor="background2" w:themeShade="40"/>
      <w:position w:val="-6"/>
      <w:sz w:val="20"/>
    </w:rPr>
  </w:style>
  <w:style w:type="paragraph" w:styleId="PlainText">
    <w:name w:val="Plain Text"/>
    <w:basedOn w:val="Normal"/>
    <w:link w:val="PlainTextChar"/>
    <w:uiPriority w:val="1"/>
    <w:rsid w:val="00DD3B72"/>
    <w:rPr>
      <w:rFonts w:ascii="Courier" w:hAnsi="Courier" w:cs="Courier New"/>
    </w:rPr>
  </w:style>
  <w:style w:type="paragraph" w:styleId="Salutation">
    <w:name w:val="Salutation"/>
    <w:basedOn w:val="Normal"/>
    <w:next w:val="BodyText"/>
    <w:rsid w:val="00DD3B72"/>
  </w:style>
  <w:style w:type="paragraph" w:styleId="Signature">
    <w:name w:val="Signature"/>
    <w:basedOn w:val="Normal"/>
    <w:rsid w:val="00DD3B72"/>
    <w:pPr>
      <w:ind w:left="4320"/>
    </w:pPr>
  </w:style>
  <w:style w:type="character" w:styleId="Strong">
    <w:name w:val="Strong"/>
    <w:basedOn w:val="DefaultParagraphFont"/>
    <w:rsid w:val="00DD3B72"/>
    <w:rPr>
      <w:b/>
      <w:bCs w:val="0"/>
    </w:rPr>
  </w:style>
  <w:style w:type="paragraph" w:styleId="Subtitle">
    <w:name w:val="Subtitle"/>
    <w:basedOn w:val="Normal"/>
    <w:rsid w:val="00DD3B72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TitleSubject">
    <w:name w:val="Title Subject"/>
    <w:basedOn w:val="Normal"/>
    <w:next w:val="Normal"/>
    <w:rsid w:val="00DD3B72"/>
    <w:pPr>
      <w:keepNext/>
      <w:keepLines/>
      <w:pBdr>
        <w:bottom w:val="single" w:sz="24" w:space="1" w:color="auto"/>
      </w:pBdr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paragraph" w:customStyle="1" w:styleId="SubtitleCover">
    <w:name w:val="Subtitle Cover"/>
    <w:basedOn w:val="TitleSubject"/>
    <w:next w:val="BodyText"/>
    <w:rsid w:val="00DD3B72"/>
    <w:pPr>
      <w:pBdr>
        <w:top w:val="single" w:sz="6" w:space="24" w:color="auto"/>
      </w:pBdr>
      <w:tabs>
        <w:tab w:val="clear" w:pos="0"/>
      </w:tabs>
      <w:spacing w:line="480" w:lineRule="atLeast"/>
      <w:ind w:right="0"/>
    </w:pPr>
    <w:rPr>
      <w:rFonts w:ascii="Arial" w:hAnsi="Arial"/>
      <w:b w:val="0"/>
      <w:spacing w:val="-30"/>
      <w:sz w:val="48"/>
    </w:rPr>
  </w:style>
  <w:style w:type="table" w:styleId="Table3Deffects1">
    <w:name w:val="Table 3D effects 1"/>
    <w:basedOn w:val="TableNormal"/>
    <w:rsid w:val="00DD3B72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DD3B72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DD3B72"/>
    <w:pPr>
      <w:widowControl w:val="0"/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BodyText"/>
    <w:semiHidden/>
    <w:rsid w:val="00DD3B72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DD3B72"/>
    <w:pPr>
      <w:ind w:left="400" w:hanging="400"/>
    </w:pPr>
  </w:style>
  <w:style w:type="paragraph" w:customStyle="1" w:styleId="TableText">
    <w:name w:val="Table_Text"/>
    <w:basedOn w:val="Normal"/>
    <w:qFormat/>
    <w:rsid w:val="00DD3B72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styleId="Title">
    <w:name w:val="Title"/>
    <w:next w:val="BodyText"/>
    <w:link w:val="TitleChar"/>
    <w:qFormat/>
    <w:rsid w:val="00DD3B72"/>
    <w:pPr>
      <w:pBdr>
        <w:bottom w:val="single" w:sz="4" w:space="1" w:color="B64926" w:themeColor="accent3"/>
      </w:pBdr>
      <w:spacing w:before="240" w:after="300"/>
      <w:outlineLvl w:val="0"/>
    </w:pPr>
    <w:rPr>
      <w:rFonts w:ascii="Arial Black" w:eastAsiaTheme="minorEastAsia" w:hAnsi="Arial Black"/>
      <w:caps/>
      <w:color w:val="464547"/>
      <w:sz w:val="40"/>
    </w:rPr>
  </w:style>
  <w:style w:type="paragraph" w:styleId="TOAHeading">
    <w:name w:val="toa heading"/>
    <w:basedOn w:val="Normal"/>
    <w:next w:val="BodyText"/>
    <w:semiHidden/>
    <w:rsid w:val="00DD3B72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next w:val="BodyText"/>
    <w:uiPriority w:val="39"/>
    <w:qFormat/>
    <w:rsid w:val="00DD3B72"/>
    <w:rPr>
      <w:rFonts w:ascii="Trebuchet MS" w:hAnsi="Trebuchet MS"/>
      <w:bCs/>
      <w:caps/>
      <w:color w:val="4A442A" w:themeColor="background2" w:themeShade="40"/>
      <w:szCs w:val="24"/>
    </w:rPr>
  </w:style>
  <w:style w:type="paragraph" w:styleId="TOC2">
    <w:name w:val="toc 2"/>
    <w:next w:val="BodyText"/>
    <w:uiPriority w:val="39"/>
    <w:qFormat/>
    <w:rsid w:val="00DD3B72"/>
    <w:pPr>
      <w:ind w:left="200"/>
    </w:pPr>
    <w:rPr>
      <w:rFonts w:ascii="Trebuchet MS" w:hAnsi="Trebuchet MS"/>
      <w:caps/>
      <w:color w:val="4A442A" w:themeColor="background2" w:themeShade="40"/>
      <w:szCs w:val="24"/>
    </w:rPr>
  </w:style>
  <w:style w:type="paragraph" w:styleId="TOC3">
    <w:name w:val="toc 3"/>
    <w:next w:val="BodyText"/>
    <w:uiPriority w:val="39"/>
    <w:qFormat/>
    <w:rsid w:val="00DD3B72"/>
    <w:pPr>
      <w:ind w:left="400"/>
    </w:pPr>
    <w:rPr>
      <w:rFonts w:ascii="Trebuchet MS" w:hAnsi="Trebuchet MS"/>
      <w:iCs/>
      <w:color w:val="4A442A" w:themeColor="background2" w:themeShade="40"/>
      <w:szCs w:val="24"/>
    </w:rPr>
  </w:style>
  <w:style w:type="paragraph" w:styleId="TOC4">
    <w:name w:val="toc 4"/>
    <w:next w:val="BodyText"/>
    <w:qFormat/>
    <w:rsid w:val="00DD3B72"/>
    <w:pPr>
      <w:ind w:left="600"/>
    </w:pPr>
    <w:rPr>
      <w:rFonts w:ascii="Trebuchet MS" w:hAnsi="Trebuchet MS"/>
      <w:color w:val="4A442A" w:themeColor="background2" w:themeShade="40"/>
      <w:szCs w:val="21"/>
    </w:rPr>
  </w:style>
  <w:style w:type="paragraph" w:styleId="TOC5">
    <w:name w:val="toc 5"/>
    <w:basedOn w:val="Normal"/>
    <w:next w:val="Normal"/>
    <w:semiHidden/>
    <w:rsid w:val="00DD3B72"/>
    <w:pPr>
      <w:ind w:left="800"/>
    </w:pPr>
    <w:rPr>
      <w:rFonts w:ascii="Trebuchet MS" w:hAnsi="Trebuchet MS"/>
      <w:caps/>
      <w:color w:val="4A442A" w:themeColor="background2" w:themeShade="40"/>
      <w:szCs w:val="21"/>
    </w:rPr>
  </w:style>
  <w:style w:type="paragraph" w:styleId="TOC6">
    <w:name w:val="toc 6"/>
    <w:basedOn w:val="Normal"/>
    <w:next w:val="Normal"/>
    <w:semiHidden/>
    <w:rsid w:val="00DD3B72"/>
    <w:pPr>
      <w:ind w:left="1000"/>
    </w:pPr>
    <w:rPr>
      <w:rFonts w:ascii="Trebuchet MS" w:hAnsi="Trebuchet MS"/>
      <w:szCs w:val="21"/>
    </w:rPr>
  </w:style>
  <w:style w:type="paragraph" w:styleId="TOC7">
    <w:name w:val="toc 7"/>
    <w:basedOn w:val="Normal"/>
    <w:next w:val="Normal"/>
    <w:semiHidden/>
    <w:rsid w:val="00DD3B72"/>
    <w:pPr>
      <w:ind w:left="1200"/>
    </w:pPr>
    <w:rPr>
      <w:rFonts w:ascii="Trebuchet MS" w:hAnsi="Trebuchet MS"/>
      <w:szCs w:val="21"/>
    </w:rPr>
  </w:style>
  <w:style w:type="paragraph" w:styleId="TOC8">
    <w:name w:val="toc 8"/>
    <w:basedOn w:val="Normal"/>
    <w:next w:val="Normal"/>
    <w:semiHidden/>
    <w:rsid w:val="00DD3B72"/>
    <w:pPr>
      <w:ind w:left="1400"/>
    </w:pPr>
    <w:rPr>
      <w:rFonts w:ascii="Trebuchet MS" w:hAnsi="Trebuchet MS"/>
      <w:szCs w:val="21"/>
    </w:rPr>
  </w:style>
  <w:style w:type="paragraph" w:styleId="TOC9">
    <w:name w:val="toc 9"/>
    <w:basedOn w:val="Normal"/>
    <w:next w:val="Normal"/>
    <w:semiHidden/>
    <w:rsid w:val="00DD3B72"/>
    <w:pPr>
      <w:ind w:left="1600"/>
    </w:pPr>
    <w:rPr>
      <w:rFonts w:ascii="Trebuchet MS" w:hAnsi="Trebuchet MS"/>
      <w:szCs w:val="21"/>
    </w:rPr>
  </w:style>
  <w:style w:type="numbering" w:styleId="111111">
    <w:name w:val="Outline List 2"/>
    <w:basedOn w:val="NoList"/>
    <w:rsid w:val="00DD3B72"/>
    <w:pPr>
      <w:numPr>
        <w:numId w:val="8"/>
      </w:numPr>
    </w:pPr>
  </w:style>
  <w:style w:type="numbering" w:styleId="1ai">
    <w:name w:val="Outline List 1"/>
    <w:basedOn w:val="NoList"/>
    <w:rsid w:val="00DD3B72"/>
    <w:pPr>
      <w:numPr>
        <w:numId w:val="9"/>
      </w:numPr>
    </w:pPr>
  </w:style>
  <w:style w:type="table" w:styleId="TableGrid">
    <w:name w:val="Table Grid"/>
    <w:basedOn w:val="TableNormal"/>
    <w:rsid w:val="00DD3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2">
    <w:name w:val="Table Grid 2"/>
    <w:basedOn w:val="TableNormal"/>
    <w:rsid w:val="00DD3B72"/>
    <w:pPr>
      <w:widowControl w:val="0"/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_Heading"/>
    <w:basedOn w:val="TableText"/>
    <w:rsid w:val="00DD3B72"/>
    <w:pPr>
      <w:spacing w:after="80"/>
      <w:jc w:val="center"/>
    </w:pPr>
    <w:rPr>
      <w:rFonts w:cs="Arial"/>
      <w:b/>
      <w:bCs/>
      <w:sz w:val="16"/>
      <w:szCs w:val="16"/>
    </w:rPr>
  </w:style>
  <w:style w:type="paragraph" w:customStyle="1" w:styleId="Captionstyle">
    <w:name w:val="Caption_style"/>
    <w:qFormat/>
    <w:rsid w:val="00DD3B72"/>
    <w:pPr>
      <w:spacing w:before="120"/>
      <w:jc w:val="center"/>
    </w:pPr>
    <w:rPr>
      <w:rFonts w:ascii="Trebuchet MS" w:hAnsi="Trebuchet MS"/>
      <w:b/>
      <w:color w:val="464547"/>
      <w:sz w:val="18"/>
    </w:rPr>
  </w:style>
  <w:style w:type="character" w:customStyle="1" w:styleId="BodyTextChar">
    <w:name w:val="Body Text Char"/>
    <w:basedOn w:val="DefaultParagraphFont"/>
    <w:link w:val="BodyText"/>
    <w:rsid w:val="00DD3B72"/>
    <w:rPr>
      <w:rFonts w:ascii="Trebuchet MS" w:hAnsi="Trebuchet MS"/>
      <w:color w:val="464547"/>
    </w:rPr>
  </w:style>
  <w:style w:type="paragraph" w:styleId="ListParagraph">
    <w:name w:val="List Paragraph"/>
    <w:basedOn w:val="Normal"/>
    <w:uiPriority w:val="34"/>
    <w:qFormat/>
    <w:rsid w:val="00DD3B72"/>
    <w:pPr>
      <w:ind w:left="720"/>
    </w:pPr>
  </w:style>
  <w:style w:type="character" w:customStyle="1" w:styleId="InfoBlueChar">
    <w:name w:val="InfoBlue Char"/>
    <w:basedOn w:val="DefaultParagraphFont"/>
    <w:link w:val="InfoBlue"/>
    <w:rsid w:val="00DD3B72"/>
    <w:rPr>
      <w:i/>
      <w:color w:val="0000FF"/>
    </w:rPr>
  </w:style>
  <w:style w:type="paragraph" w:customStyle="1" w:styleId="AppendixLevel1">
    <w:name w:val="Appendix Level 1"/>
    <w:next w:val="BodyText"/>
    <w:qFormat/>
    <w:rsid w:val="00DD3B72"/>
    <w:pPr>
      <w:keepNext/>
      <w:pageBreakBefore/>
      <w:numPr>
        <w:numId w:val="10"/>
      </w:numPr>
    </w:pPr>
    <w:rPr>
      <w:rFonts w:ascii="Arial Black" w:eastAsiaTheme="minorEastAsia" w:hAnsi="Arial Black" w:cstheme="minorBidi"/>
      <w:caps/>
      <w:color w:val="464547"/>
      <w:sz w:val="28"/>
      <w:szCs w:val="22"/>
    </w:rPr>
  </w:style>
  <w:style w:type="paragraph" w:customStyle="1" w:styleId="AppendixLevel2">
    <w:name w:val="Appendix Level 2"/>
    <w:next w:val="BodyText"/>
    <w:qFormat/>
    <w:rsid w:val="00DD3B72"/>
    <w:pPr>
      <w:keepNext/>
      <w:numPr>
        <w:ilvl w:val="1"/>
        <w:numId w:val="10"/>
      </w:numPr>
      <w:spacing w:before="240" w:after="120"/>
    </w:pPr>
    <w:rPr>
      <w:rFonts w:ascii="Arial Black" w:eastAsiaTheme="minorEastAsia" w:hAnsi="Arial Black" w:cstheme="minorBidi"/>
      <w:bCs/>
      <w:caps/>
      <w:color w:val="1A9CB0"/>
      <w:sz w:val="24"/>
      <w:szCs w:val="22"/>
    </w:rPr>
  </w:style>
  <w:style w:type="paragraph" w:customStyle="1" w:styleId="AppendixLevel3">
    <w:name w:val="Appendix Level 3"/>
    <w:next w:val="BodyText"/>
    <w:uiPriority w:val="3"/>
    <w:rsid w:val="00DD3B72"/>
    <w:pPr>
      <w:numPr>
        <w:ilvl w:val="2"/>
        <w:numId w:val="10"/>
      </w:numPr>
    </w:pPr>
    <w:rPr>
      <w:rFonts w:ascii="Arial Black" w:hAnsi="Arial Black"/>
      <w:color w:val="1A9CB0"/>
      <w:sz w:val="24"/>
    </w:rPr>
  </w:style>
  <w:style w:type="numbering" w:customStyle="1" w:styleId="Appendixes">
    <w:name w:val="Appendixes"/>
    <w:uiPriority w:val="99"/>
    <w:rsid w:val="00DD3B72"/>
    <w:pPr>
      <w:numPr>
        <w:numId w:val="10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DD3B72"/>
    <w:rPr>
      <w:rFonts w:ascii="Segoe UI" w:hAnsi="Segoe UI" w:cs="Segoe UI"/>
      <w:sz w:val="18"/>
      <w:szCs w:val="18"/>
    </w:rPr>
  </w:style>
  <w:style w:type="numbering" w:customStyle="1" w:styleId="BulletList">
    <w:name w:val="BulletList"/>
    <w:uiPriority w:val="99"/>
    <w:rsid w:val="00DD3B72"/>
    <w:pPr>
      <w:numPr>
        <w:numId w:val="11"/>
      </w:numPr>
    </w:pPr>
  </w:style>
  <w:style w:type="paragraph" w:customStyle="1" w:styleId="Code">
    <w:name w:val="Code"/>
    <w:link w:val="CodeChar"/>
    <w:qFormat/>
    <w:rsid w:val="00DD3B72"/>
    <w:pPr>
      <w:shd w:val="clear" w:color="auto" w:fill="E0E0E0"/>
      <w:spacing w:before="120" w:after="120"/>
    </w:pPr>
    <w:rPr>
      <w:rFonts w:ascii="Courier New" w:eastAsiaTheme="minorEastAsia" w:hAnsi="Courier New" w:cstheme="minorBidi"/>
      <w:color w:val="464547"/>
      <w:szCs w:val="22"/>
    </w:rPr>
  </w:style>
  <w:style w:type="character" w:customStyle="1" w:styleId="CodeChar">
    <w:name w:val="Code Char"/>
    <w:basedOn w:val="DefaultParagraphFont"/>
    <w:link w:val="Code"/>
    <w:rsid w:val="00DD3B72"/>
    <w:rPr>
      <w:rFonts w:ascii="Courier New" w:eastAsiaTheme="minorEastAsia" w:hAnsi="Courier New" w:cstheme="minorBidi"/>
      <w:color w:val="464547"/>
      <w:szCs w:val="22"/>
      <w:shd w:val="clear" w:color="auto" w:fill="E0E0E0"/>
    </w:rPr>
  </w:style>
  <w:style w:type="paragraph" w:styleId="CommentText">
    <w:name w:val="annotation text"/>
    <w:basedOn w:val="Normal"/>
    <w:link w:val="CommentTextChar"/>
    <w:uiPriority w:val="99"/>
    <w:unhideWhenUsed/>
    <w:rsid w:val="00DD3B7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DD3B72"/>
  </w:style>
  <w:style w:type="paragraph" w:styleId="CommentSubject">
    <w:name w:val="annotation subject"/>
    <w:link w:val="CommentSubjectChar"/>
    <w:qFormat/>
    <w:rsid w:val="00DD3B72"/>
    <w:pPr>
      <w:spacing w:before="120" w:after="120"/>
    </w:pPr>
    <w:rPr>
      <w:rFonts w:ascii="Arial Black" w:hAnsi="Arial Black"/>
      <w:bCs/>
      <w:color w:val="464547"/>
      <w:sz w:val="28"/>
    </w:rPr>
  </w:style>
  <w:style w:type="character" w:customStyle="1" w:styleId="CommentSubjectChar">
    <w:name w:val="Comment Subject Char"/>
    <w:basedOn w:val="DefaultParagraphFont"/>
    <w:link w:val="CommentSubject"/>
    <w:rsid w:val="00DD3B72"/>
    <w:rPr>
      <w:rFonts w:ascii="Arial Black" w:hAnsi="Arial Black"/>
      <w:bCs/>
      <w:color w:val="464547"/>
      <w:sz w:val="28"/>
    </w:rPr>
  </w:style>
  <w:style w:type="table" w:styleId="TableGridLight">
    <w:name w:val="Grid Table Light"/>
    <w:basedOn w:val="TableNormal"/>
    <w:uiPriority w:val="40"/>
    <w:rsid w:val="00DD3B7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EPAM">
    <w:name w:val="EPAM"/>
    <w:basedOn w:val="TableGridLight"/>
    <w:uiPriority w:val="99"/>
    <w:rsid w:val="00DD3B72"/>
    <w:rPr>
      <w:rFonts w:asciiTheme="minorHAnsi" w:eastAsiaTheme="minorEastAsia" w:hAnsiTheme="minorHAnsi" w:cstheme="minorBidi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>
        <w:jc w:val="left"/>
      </w:pPr>
      <w:rPr>
        <w:rFonts w:asciiTheme="majorHAnsi" w:hAnsiTheme="majorHAnsi"/>
        <w:b/>
        <w:caps w:val="0"/>
        <w:smallCaps w:val="0"/>
        <w:strike w:val="0"/>
        <w:dstrike w:val="0"/>
        <w:vanish w:val="0"/>
        <w:color w:val="464546"/>
        <w:sz w:val="20"/>
        <w:vertAlign w:val="baseline"/>
      </w:rPr>
      <w:tblPr/>
      <w:trPr>
        <w:tblHeader/>
      </w:trPr>
      <w:tcPr>
        <w:tc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  <w:tl2br w:val="nil"/>
          <w:tr2bl w:val="nil"/>
        </w:tcBorders>
        <w:shd w:val="clear" w:color="auto" w:fill="CCCCCC"/>
      </w:tcPr>
    </w:tblStylePr>
    <w:tblStylePr w:type="lastRow">
      <w:rPr>
        <w:rFonts w:ascii="Trebuchet MS" w:hAnsi="Trebuchet MS"/>
        <w:b w:val="0"/>
        <w:i w:val="0"/>
        <w:caps w:val="0"/>
        <w:smallCaps w:val="0"/>
        <w:strike w:val="0"/>
        <w:dstrike w:val="0"/>
        <w:vanish w:val="0"/>
        <w:color w:val="464547"/>
        <w:sz w:val="20"/>
        <w:vertAlign w:val="baseline"/>
      </w:rPr>
    </w:tblStylePr>
  </w:style>
  <w:style w:type="character" w:customStyle="1" w:styleId="FooterChar">
    <w:name w:val="Footer Char"/>
    <w:basedOn w:val="DefaultParagraphFont"/>
    <w:link w:val="Footer"/>
    <w:uiPriority w:val="99"/>
    <w:rsid w:val="00DD3B72"/>
    <w:rPr>
      <w:rFonts w:ascii="Trebuchet MS" w:hAnsi="Trebuchet MS"/>
      <w:color w:val="464547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D3B72"/>
    <w:rPr>
      <w:rFonts w:ascii="Trebuchet MS" w:eastAsia="MS Gothic" w:hAnsi="Trebuchet MS"/>
      <w:color w:val="464547"/>
      <w:sz w:val="18"/>
    </w:rPr>
  </w:style>
  <w:style w:type="character" w:customStyle="1" w:styleId="Heading2Char">
    <w:name w:val="Heading 2 Char"/>
    <w:basedOn w:val="DefaultParagraphFont"/>
    <w:link w:val="Heading2"/>
    <w:rsid w:val="00DD3B72"/>
    <w:rPr>
      <w:rFonts w:ascii="Arial Black" w:hAnsi="Arial Black"/>
      <w:caps/>
      <w:color w:val="1A9CB0"/>
      <w:sz w:val="24"/>
    </w:rPr>
  </w:style>
  <w:style w:type="numbering" w:customStyle="1" w:styleId="Headings">
    <w:name w:val="Headings"/>
    <w:uiPriority w:val="99"/>
    <w:rsid w:val="00DD3B72"/>
    <w:pPr>
      <w:numPr>
        <w:numId w:val="20"/>
      </w:numPr>
    </w:pPr>
  </w:style>
  <w:style w:type="paragraph" w:customStyle="1" w:styleId="NoteStyle">
    <w:name w:val="Note Style"/>
    <w:next w:val="BodyText"/>
    <w:qFormat/>
    <w:rsid w:val="00DD3B72"/>
    <w:pPr>
      <w:numPr>
        <w:numId w:val="14"/>
      </w:numPr>
      <w:spacing w:before="120" w:after="120"/>
    </w:pPr>
    <w:rPr>
      <w:rFonts w:ascii="Trebuchet MS" w:eastAsiaTheme="minorEastAsia" w:hAnsi="Trebuchet MS" w:cstheme="minorBidi"/>
      <w:color w:val="464547"/>
      <w:szCs w:val="22"/>
    </w:rPr>
  </w:style>
  <w:style w:type="numbering" w:customStyle="1" w:styleId="NumberList">
    <w:name w:val="NumberList"/>
    <w:uiPriority w:val="99"/>
    <w:rsid w:val="00DD3B72"/>
    <w:pPr>
      <w:numPr>
        <w:numId w:val="15"/>
      </w:numPr>
    </w:pPr>
  </w:style>
  <w:style w:type="paragraph" w:customStyle="1" w:styleId="ProjectName">
    <w:name w:val="ProjectName"/>
    <w:link w:val="ProjectNameChar"/>
    <w:qFormat/>
    <w:rsid w:val="00DD3B72"/>
    <w:pPr>
      <w:keepNext/>
      <w:keepLines/>
      <w:tabs>
        <w:tab w:val="left" w:pos="0"/>
      </w:tabs>
      <w:spacing w:before="120" w:after="120"/>
    </w:pPr>
    <w:rPr>
      <w:rFonts w:ascii="Arial Black" w:hAnsi="Arial Black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DD3B72"/>
    <w:rPr>
      <w:rFonts w:ascii="Arial Black" w:hAnsi="Arial Black"/>
      <w:color w:val="464547"/>
      <w:kern w:val="28"/>
      <w:sz w:val="28"/>
      <w:szCs w:val="28"/>
    </w:rPr>
  </w:style>
  <w:style w:type="paragraph" w:customStyle="1" w:styleId="TableBulletList0">
    <w:name w:val="Table Bullet List"/>
    <w:qFormat/>
    <w:rsid w:val="00DD3B72"/>
    <w:pPr>
      <w:numPr>
        <w:numId w:val="16"/>
      </w:numPr>
      <w:spacing w:before="120"/>
    </w:pPr>
    <w:rPr>
      <w:rFonts w:ascii="Trebuchet MS" w:eastAsiaTheme="minorEastAsia" w:hAnsi="Trebuchet MS" w:cstheme="minorBidi"/>
      <w:color w:val="464547"/>
      <w:sz w:val="18"/>
      <w:szCs w:val="22"/>
    </w:rPr>
  </w:style>
  <w:style w:type="paragraph" w:customStyle="1" w:styleId="TableNote">
    <w:name w:val="Table Note"/>
    <w:basedOn w:val="NoteStyle"/>
    <w:uiPriority w:val="99"/>
    <w:semiHidden/>
    <w:rsid w:val="00DD3B72"/>
    <w:pPr>
      <w:ind w:left="567" w:hanging="567"/>
    </w:pPr>
  </w:style>
  <w:style w:type="paragraph" w:customStyle="1" w:styleId="TableNumberedList">
    <w:name w:val="Table Numbered List"/>
    <w:qFormat/>
    <w:rsid w:val="00DD3B72"/>
    <w:pPr>
      <w:numPr>
        <w:numId w:val="17"/>
      </w:numPr>
      <w:spacing w:before="120"/>
      <w:outlineLvl w:val="0"/>
    </w:pPr>
    <w:rPr>
      <w:rFonts w:ascii="Trebuchet MS" w:eastAsiaTheme="minorEastAsia" w:hAnsi="Trebuchet MS" w:cstheme="minorBidi"/>
      <w:color w:val="464547"/>
      <w:sz w:val="18"/>
      <w:szCs w:val="22"/>
    </w:rPr>
  </w:style>
  <w:style w:type="table" w:customStyle="1" w:styleId="TableEPAM">
    <w:name w:val="Table_EPAM"/>
    <w:basedOn w:val="TableGridLight"/>
    <w:uiPriority w:val="99"/>
    <w:rsid w:val="00DD3B72"/>
    <w:pPr>
      <w:spacing w:before="120"/>
    </w:pPr>
    <w:rPr>
      <w:rFonts w:ascii="Trebuchet MS" w:hAnsi="Trebuchet MS"/>
      <w:color w:val="4A442A" w:themeColor="background2" w:themeShade="40"/>
      <w:sz w:val="18"/>
      <w:lang w:eastAsia="zh-CN"/>
    </w:rPr>
    <w:tblPr>
      <w:tblStyleRowBandSize w:val="1"/>
      <w:tblBorders>
        <w:top w:val="single" w:sz="4" w:space="0" w:color="948A54" w:themeColor="background2" w:themeShade="80"/>
        <w:left w:val="single" w:sz="4" w:space="0" w:color="948A54" w:themeColor="background2" w:themeShade="80"/>
        <w:bottom w:val="single" w:sz="4" w:space="0" w:color="948A54" w:themeColor="background2" w:themeShade="80"/>
        <w:right w:val="single" w:sz="4" w:space="0" w:color="948A54" w:themeColor="background2" w:themeShade="80"/>
        <w:insideH w:val="single" w:sz="4" w:space="0" w:color="948A54" w:themeColor="background2" w:themeShade="80"/>
        <w:insideV w:val="single" w:sz="4" w:space="0" w:color="948A54" w:themeColor="background2" w:themeShade="80"/>
      </w:tblBorders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Trebuchet MS" w:hAnsi="Trebuchet MS"/>
        <w:b/>
        <w:color w:val="4A442A" w:themeColor="background2" w:themeShade="40"/>
        <w:sz w:val="18"/>
      </w:rPr>
      <w:tblPr/>
      <w:tcPr>
        <w:shd w:val="clear" w:color="auto" w:fill="DDD9C3" w:themeFill="background2" w:themeFillShade="E6"/>
      </w:tcPr>
    </w:tblStylePr>
    <w:tblStylePr w:type="lastRow">
      <w:rPr>
        <w:rFonts w:ascii="Trebuchet MS" w:hAnsi="Trebuchet MS"/>
        <w:color w:val="4A442A" w:themeColor="background2" w:themeShade="40"/>
        <w:sz w:val="18"/>
      </w:rPr>
      <w:tblPr/>
      <w:tcPr>
        <w:shd w:val="clear" w:color="auto" w:fill="FFFFFF" w:themeFill="background1"/>
      </w:tcPr>
    </w:tblStylePr>
    <w:tblStylePr w:type="firstCol">
      <w:rPr>
        <w:color w:val="4A442A" w:themeColor="background2" w:themeShade="40"/>
      </w:rPr>
    </w:tblStylePr>
    <w:tblStylePr w:type="band1Horz">
      <w:rPr>
        <w:rFonts w:ascii="Trebuchet MS" w:hAnsi="Trebuchet MS"/>
        <w:b w:val="0"/>
        <w:sz w:val="18"/>
      </w:rPr>
      <w:tblPr/>
      <w:tcPr>
        <w:shd w:val="clear" w:color="auto" w:fill="FFFFFF" w:themeFill="background1"/>
      </w:tcPr>
    </w:tblStylePr>
    <w:tblStylePr w:type="band2Horz">
      <w:rPr>
        <w:color w:val="4A442A" w:themeColor="background2" w:themeShade="40"/>
      </w:rPr>
    </w:tblStylePr>
  </w:style>
  <w:style w:type="numbering" w:customStyle="1" w:styleId="TableBulletList">
    <w:name w:val="TableBulletList"/>
    <w:uiPriority w:val="99"/>
    <w:rsid w:val="00DD3B72"/>
    <w:pPr>
      <w:numPr>
        <w:numId w:val="16"/>
      </w:numPr>
    </w:pPr>
  </w:style>
  <w:style w:type="numbering" w:customStyle="1" w:styleId="TableNumberList">
    <w:name w:val="TableNumberList"/>
    <w:uiPriority w:val="99"/>
    <w:rsid w:val="00DD3B72"/>
    <w:pPr>
      <w:numPr>
        <w:numId w:val="17"/>
      </w:numPr>
    </w:pPr>
  </w:style>
  <w:style w:type="paragraph" w:styleId="TOCHeading">
    <w:name w:val="TOC Heading"/>
    <w:next w:val="BodyText"/>
    <w:unhideWhenUsed/>
    <w:qFormat/>
    <w:rsid w:val="00DD3B72"/>
    <w:pPr>
      <w:keepLines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WarningStyle">
    <w:name w:val="Warning Style"/>
    <w:next w:val="BodyText"/>
    <w:qFormat/>
    <w:rsid w:val="00DD3B72"/>
    <w:pPr>
      <w:numPr>
        <w:numId w:val="18"/>
      </w:numPr>
      <w:spacing w:before="120"/>
    </w:pPr>
    <w:rPr>
      <w:rFonts w:ascii="Trebuchet MS" w:eastAsiaTheme="minorEastAsia" w:hAnsi="Trebuchet MS" w:cstheme="minorBidi"/>
      <w:color w:val="464547"/>
      <w:szCs w:val="22"/>
    </w:rPr>
  </w:style>
  <w:style w:type="character" w:customStyle="1" w:styleId="DocumentMapChar">
    <w:name w:val="Document Map Char"/>
    <w:basedOn w:val="DefaultParagraphFont"/>
    <w:link w:val="DocumentMap"/>
    <w:semiHidden/>
    <w:rsid w:val="00DD3B72"/>
    <w:rPr>
      <w:rFonts w:ascii="Tahoma" w:hAnsi="Tahoma"/>
      <w:shd w:val="clear" w:color="auto" w:fill="000080"/>
    </w:rPr>
  </w:style>
  <w:style w:type="character" w:customStyle="1" w:styleId="FootnoteTextChar">
    <w:name w:val="Footnote Text Char"/>
    <w:basedOn w:val="DefaultParagraphFont"/>
    <w:link w:val="FootnoteText"/>
    <w:semiHidden/>
    <w:rsid w:val="00DD3B72"/>
    <w:rPr>
      <w:rFonts w:ascii="Helvetica" w:hAnsi="Helvetica"/>
      <w:sz w:val="16"/>
    </w:rPr>
  </w:style>
  <w:style w:type="character" w:customStyle="1" w:styleId="Heading1Char">
    <w:name w:val="Heading 1 Char"/>
    <w:basedOn w:val="DefaultParagraphFont"/>
    <w:link w:val="Heading1"/>
    <w:rsid w:val="00DD3B72"/>
    <w:rPr>
      <w:rFonts w:ascii="Arial Black" w:hAnsi="Arial Black"/>
      <w:caps/>
      <w:color w:val="464547"/>
      <w:sz w:val="28"/>
    </w:rPr>
  </w:style>
  <w:style w:type="character" w:customStyle="1" w:styleId="Heading3Char">
    <w:name w:val="Heading 3 Char"/>
    <w:basedOn w:val="DefaultParagraphFont"/>
    <w:link w:val="Heading3"/>
    <w:rsid w:val="00DD3B72"/>
    <w:rPr>
      <w:rFonts w:ascii="Arial Black" w:hAnsi="Arial Black"/>
      <w:b/>
      <w:color w:val="1A9CB0"/>
      <w:sz w:val="24"/>
    </w:rPr>
  </w:style>
  <w:style w:type="character" w:customStyle="1" w:styleId="Heading4Char">
    <w:name w:val="Heading 4 Char"/>
    <w:basedOn w:val="DefaultParagraphFont"/>
    <w:link w:val="Heading4"/>
    <w:rsid w:val="00DD3B72"/>
    <w:rPr>
      <w:rFonts w:ascii="Arial Black" w:hAnsi="Arial Black"/>
      <w:color w:val="1A9CB0"/>
      <w:sz w:val="22"/>
    </w:rPr>
  </w:style>
  <w:style w:type="character" w:customStyle="1" w:styleId="Heading5Char">
    <w:name w:val="Heading 5 Char"/>
    <w:basedOn w:val="DefaultParagraphFont"/>
    <w:link w:val="Heading5"/>
    <w:uiPriority w:val="1"/>
    <w:rsid w:val="00DD3B72"/>
    <w:rPr>
      <w:sz w:val="22"/>
    </w:rPr>
  </w:style>
  <w:style w:type="character" w:customStyle="1" w:styleId="Heading6Char">
    <w:name w:val="Heading 6 Char"/>
    <w:basedOn w:val="DefaultParagraphFont"/>
    <w:link w:val="Heading6"/>
    <w:uiPriority w:val="1"/>
    <w:rsid w:val="00DD3B72"/>
    <w:rPr>
      <w:i/>
      <w:sz w:val="22"/>
    </w:rPr>
  </w:style>
  <w:style w:type="character" w:customStyle="1" w:styleId="Heading7Char">
    <w:name w:val="Heading 7 Char"/>
    <w:basedOn w:val="DefaultParagraphFont"/>
    <w:link w:val="Heading7"/>
    <w:uiPriority w:val="1"/>
    <w:rsid w:val="00DD3B72"/>
  </w:style>
  <w:style w:type="character" w:customStyle="1" w:styleId="Heading8Char">
    <w:name w:val="Heading 8 Char"/>
    <w:basedOn w:val="DefaultParagraphFont"/>
    <w:link w:val="Heading8"/>
    <w:uiPriority w:val="1"/>
    <w:rsid w:val="00DD3B72"/>
    <w:rPr>
      <w:i/>
    </w:rPr>
  </w:style>
  <w:style w:type="character" w:customStyle="1" w:styleId="Heading9Char">
    <w:name w:val="Heading 9 Char"/>
    <w:basedOn w:val="DefaultParagraphFont"/>
    <w:link w:val="Heading9"/>
    <w:uiPriority w:val="1"/>
    <w:rsid w:val="00DD3B72"/>
    <w:rPr>
      <w:b/>
      <w:i/>
      <w:sz w:val="18"/>
    </w:rPr>
  </w:style>
  <w:style w:type="character" w:customStyle="1" w:styleId="HTMLPreformattedChar">
    <w:name w:val="HTML Preformatted Char"/>
    <w:basedOn w:val="DefaultParagraphFont"/>
    <w:link w:val="HTMLPreformatted"/>
    <w:uiPriority w:val="2"/>
    <w:rsid w:val="00DD3B72"/>
    <w:rPr>
      <w:rFonts w:ascii="Courier New" w:hAnsi="Courier New" w:cs="Courier New"/>
    </w:rPr>
  </w:style>
  <w:style w:type="paragraph" w:customStyle="1" w:styleId="InformationDetails">
    <w:name w:val="InformationDetails"/>
    <w:next w:val="BodyText"/>
    <w:link w:val="InformationDetailsChar"/>
    <w:uiPriority w:val="3"/>
    <w:rsid w:val="00DD3B72"/>
    <w:pPr>
      <w:keepLines/>
      <w:spacing w:before="120"/>
    </w:pPr>
    <w:rPr>
      <w:rFonts w:ascii="Trebuchet MS" w:hAnsi="Trebuchet MS"/>
      <w:color w:val="464547"/>
    </w:rPr>
  </w:style>
  <w:style w:type="character" w:customStyle="1" w:styleId="InformationDetailsChar">
    <w:name w:val="InformationDetails Char"/>
    <w:basedOn w:val="DefaultParagraphFont"/>
    <w:link w:val="InformationDetails"/>
    <w:uiPriority w:val="3"/>
    <w:rsid w:val="00DD3B72"/>
    <w:rPr>
      <w:rFonts w:ascii="Trebuchet MS" w:hAnsi="Trebuchet MS"/>
      <w:color w:val="464547"/>
    </w:rPr>
  </w:style>
  <w:style w:type="character" w:customStyle="1" w:styleId="PlainTextChar">
    <w:name w:val="Plain Text Char"/>
    <w:basedOn w:val="DefaultParagraphFont"/>
    <w:link w:val="PlainText"/>
    <w:uiPriority w:val="1"/>
    <w:rsid w:val="00DD3B72"/>
    <w:rPr>
      <w:rFonts w:ascii="Courier" w:hAnsi="Courier" w:cs="Courier New"/>
    </w:rPr>
  </w:style>
  <w:style w:type="character" w:customStyle="1" w:styleId="TitleChar">
    <w:name w:val="Title Char"/>
    <w:basedOn w:val="DefaultParagraphFont"/>
    <w:link w:val="Title"/>
    <w:rsid w:val="00DD3B72"/>
    <w:rPr>
      <w:rFonts w:ascii="Arial Black" w:eastAsiaTheme="minorEastAsia" w:hAnsi="Arial Black"/>
      <w:caps/>
      <w:color w:val="464547"/>
      <w:sz w:val="4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5BF1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856B59"/>
  </w:style>
  <w:style w:type="character" w:styleId="UnresolvedMention">
    <w:name w:val="Unresolved Mention"/>
    <w:basedOn w:val="DefaultParagraphFont"/>
    <w:uiPriority w:val="99"/>
    <w:semiHidden/>
    <w:unhideWhenUsed/>
    <w:rsid w:val="0089093C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26128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5204B1"/>
  </w:style>
  <w:style w:type="character" w:customStyle="1" w:styleId="scxw88535468">
    <w:name w:val="scxw88535468"/>
    <w:basedOn w:val="DefaultParagraphFont"/>
    <w:rsid w:val="005204B1"/>
  </w:style>
  <w:style w:type="character" w:customStyle="1" w:styleId="eop">
    <w:name w:val="eop"/>
    <w:basedOn w:val="DefaultParagraphFont"/>
    <w:rsid w:val="005204B1"/>
  </w:style>
  <w:style w:type="paragraph" w:customStyle="1" w:styleId="paragraph">
    <w:name w:val="paragraph"/>
    <w:basedOn w:val="Normal"/>
    <w:rsid w:val="005204B1"/>
    <w:pPr>
      <w:widowControl/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18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3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74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2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0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qase.io/project/PD?suite=3" TargetMode="External"/><Relationship Id="rId18" Type="http://schemas.openxmlformats.org/officeDocument/2006/relationships/hyperlink" Target="https://app.qase.io/project/PD?suite=22" TargetMode="External"/><Relationship Id="rId26" Type="http://schemas.openxmlformats.org/officeDocument/2006/relationships/hyperlink" Target="mailto:sherzod@pro-data.tech" TargetMode="External"/><Relationship Id="rId39" Type="http://schemas.openxmlformats.org/officeDocument/2006/relationships/hyperlink" Target="https://mail.yandex.ru/" TargetMode="External"/><Relationship Id="rId21" Type="http://schemas.openxmlformats.org/officeDocument/2006/relationships/hyperlink" Target="https://app.qase.io/project/PD?suite=23" TargetMode="External"/><Relationship Id="rId34" Type="http://schemas.openxmlformats.org/officeDocument/2006/relationships/hyperlink" Target="https://www.pro-data.tech/frequently-asked-questions/" TargetMode="External"/><Relationship Id="rId42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app.qase.io/project/PD?suite=19" TargetMode="External"/><Relationship Id="rId29" Type="http://schemas.openxmlformats.org/officeDocument/2006/relationships/hyperlink" Target="mailto:d.yushkin93@yandex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mailto:sergey.melikov@pro-data.tech" TargetMode="External"/><Relationship Id="rId32" Type="http://schemas.openxmlformats.org/officeDocument/2006/relationships/hyperlink" Target="https://test-my.pro-data.tech/" TargetMode="External"/><Relationship Id="rId37" Type="http://schemas.openxmlformats.org/officeDocument/2006/relationships/hyperlink" Target="https://app.qase.io/project/PD" TargetMode="External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app.qase.io/project/PD?suite=16" TargetMode="External"/><Relationship Id="rId23" Type="http://schemas.openxmlformats.org/officeDocument/2006/relationships/hyperlink" Target="https://app.qase.io/project/PD?suite=25" TargetMode="External"/><Relationship Id="rId28" Type="http://schemas.openxmlformats.org/officeDocument/2006/relationships/hyperlink" Target="mailto:farxod@pro-data.tech" TargetMode="External"/><Relationship Id="rId36" Type="http://schemas.openxmlformats.org/officeDocument/2006/relationships/hyperlink" Target="https://pro-data.bitrix24.ru/company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app.qase.io/project/PD?suite=18" TargetMode="External"/><Relationship Id="rId31" Type="http://schemas.openxmlformats.org/officeDocument/2006/relationships/hyperlink" Target="https://my.pro-data.tech/" TargetMode="Externa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pp.qase.io/project/PD?suite=1" TargetMode="External"/><Relationship Id="rId22" Type="http://schemas.openxmlformats.org/officeDocument/2006/relationships/hyperlink" Target="https://app.qase.io/project/PD?suite=24" TargetMode="External"/><Relationship Id="rId27" Type="http://schemas.openxmlformats.org/officeDocument/2006/relationships/hyperlink" Target="mailto:shoxrux@pro-data.tech" TargetMode="External"/><Relationship Id="rId30" Type="http://schemas.openxmlformats.org/officeDocument/2006/relationships/hyperlink" Target="mailto:jamshid.a@pro-data.tech" TargetMode="External"/><Relationship Id="rId35" Type="http://schemas.openxmlformats.org/officeDocument/2006/relationships/hyperlink" Target="https://staging-env-autotests.synel-saas.com/" TargetMode="External"/><Relationship Id="rId43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app.qase.io/project/PD?suite=3" TargetMode="External"/><Relationship Id="rId17" Type="http://schemas.openxmlformats.org/officeDocument/2006/relationships/hyperlink" Target="https://app.qase.io/project/PD?suite=17" TargetMode="External"/><Relationship Id="rId25" Type="http://schemas.openxmlformats.org/officeDocument/2006/relationships/hyperlink" Target="mailto:t.sergey@pro-data.tech" TargetMode="External"/><Relationship Id="rId33" Type="http://schemas.openxmlformats.org/officeDocument/2006/relationships/hyperlink" Target="https://helpdesk.pro-data.tech/portal/ru/home" TargetMode="External"/><Relationship Id="rId38" Type="http://schemas.openxmlformats.org/officeDocument/2006/relationships/hyperlink" Target="https://pro-data.atlassian.net/wiki/spaces/PI/pages/607911937/04.06.2025" TargetMode="External"/><Relationship Id="rId20" Type="http://schemas.openxmlformats.org/officeDocument/2006/relationships/hyperlink" Target="https://app.qase.io/project/PD?suite=15" TargetMode="External"/><Relationship Id="rId4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!LAB\Tasks\Process\PID_TestPlan_LSH.dotx" TargetMode="External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621e8-133d-4178-8a43-9fe333b82ddd" xsi:nil="true"/>
    <lcf76f155ced4ddcb4097134ff3c332f xmlns="8ce5f03a-2d51-4394-9ba7-fd6ba3482c44">
      <Terms xmlns="http://schemas.microsoft.com/office/infopath/2007/PartnerControls"/>
    </lcf76f155ced4ddcb4097134ff3c332f>
    <SharedWithUsers xmlns="6c0621e8-133d-4178-8a43-9fe333b82ddd">
      <UserInfo>
        <DisplayName>Liudmila Akulovich</DisplayName>
        <AccountId>20</AccountId>
        <AccountType/>
      </UserInfo>
      <UserInfo>
        <DisplayName>Jamshid Askarov</DisplayName>
        <AccountId>10</AccountId>
        <AccountType/>
      </UserInfo>
      <UserInfo>
        <DisplayName>Shalola Ergashova</DisplayName>
        <AccountId>17</AccountId>
        <AccountType/>
      </UserInfo>
      <UserInfo>
        <DisplayName>Tatsiana Hryhoryeva</DisplayName>
        <AccountId>19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308DFD78471428EB64B706EEAE3E6" ma:contentTypeVersion="10" ma:contentTypeDescription="Create a new document." ma:contentTypeScope="" ma:versionID="6103cea2207dcde3c3733030e6f74230">
  <xsd:schema xmlns:xsd="http://www.w3.org/2001/XMLSchema" xmlns:xs="http://www.w3.org/2001/XMLSchema" xmlns:p="http://schemas.microsoft.com/office/2006/metadata/properties" xmlns:ns2="8ce5f03a-2d51-4394-9ba7-fd6ba3482c44" xmlns:ns3="6c0621e8-133d-4178-8a43-9fe333b82ddd" targetNamespace="http://schemas.microsoft.com/office/2006/metadata/properties" ma:root="true" ma:fieldsID="a25a23356ea027c57ada4fb9cc5d23e9" ns2:_="" ns3:_="">
    <xsd:import namespace="8ce5f03a-2d51-4394-9ba7-fd6ba3482c44"/>
    <xsd:import namespace="6c0621e8-133d-4178-8a43-9fe333b82dd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5f03a-2d51-4394-9ba7-fd6ba3482c4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621e8-133d-4178-8a43-9fe333b82dd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320e4e7-32e8-4fe3-a404-c017de09cd20}" ma:internalName="TaxCatchAll" ma:showField="CatchAllData" ma:web="6c0621e8-133d-4178-8a43-9fe333b82d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8F5C7C-971F-4648-8051-7E2D41A4B294}">
  <ds:schemaRefs>
    <ds:schemaRef ds:uri="http://schemas.microsoft.com/office/2006/metadata/properties"/>
    <ds:schemaRef ds:uri="http://schemas.microsoft.com/office/infopath/2007/PartnerControls"/>
    <ds:schemaRef ds:uri="6c0621e8-133d-4178-8a43-9fe333b82ddd"/>
    <ds:schemaRef ds:uri="8ce5f03a-2d51-4394-9ba7-fd6ba3482c44"/>
  </ds:schemaRefs>
</ds:datastoreItem>
</file>

<file path=customXml/itemProps2.xml><?xml version="1.0" encoding="utf-8"?>
<ds:datastoreItem xmlns:ds="http://schemas.openxmlformats.org/officeDocument/2006/customXml" ds:itemID="{0C773D31-4F90-4FBF-AE25-4138D88598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e5f03a-2d51-4394-9ba7-fd6ba3482c44"/>
    <ds:schemaRef ds:uri="6c0621e8-133d-4178-8a43-9fe333b82d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2C9797-4742-4433-BC62-E5669C0F9C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F6A6EF-BCF7-41B9-8251-4A0F6DF0A8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PID_TestPlan_LSH</Template>
  <TotalTime>2432</TotalTime>
  <Pages>9</Pages>
  <Words>1772</Words>
  <Characters>10103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</vt:lpstr>
    </vt:vector>
  </TitlesOfParts>
  <Manager/>
  <Company>EPAM</Company>
  <LinksUpToDate>false</LinksUpToDate>
  <CharactersWithSpaces>11852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subject>Work product template</dc:subject>
  <cp:keywords/>
  <dc:description/>
  <cp:lastModifiedBy>Jamshid Askarov</cp:lastModifiedBy>
  <cp:revision>100</cp:revision>
  <cp:lastPrinted>2005-01-28T11:27:00Z</cp:lastPrinted>
  <dcterms:created xsi:type="dcterms:W3CDTF">2023-05-02T06:11:00Z</dcterms:created>
  <dcterms:modified xsi:type="dcterms:W3CDTF">2025-06-10T05:06:00Z</dcterms:modified>
  <cp:category>Quality Management System for Life Sciences and Healthcare</cp:category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ClientID-ProductID</vt:lpwstr>
  </property>
  <property fmtid="{D5CDD505-2E9C-101B-9397-08002B2CF9AE}" pid="3" name="Classification">
    <vt:lpwstr>CONFIDENTIAL</vt:lpwstr>
  </property>
  <property fmtid="{D5CDD505-2E9C-101B-9397-08002B2CF9AE}" pid="4" name="Approval Date">
    <vt:lpwstr>dd-Mmm-yyyy</vt:lpwstr>
  </property>
  <property fmtid="{D5CDD505-2E9C-101B-9397-08002B2CF9AE}" pid="5" name="ContentTypeId">
    <vt:lpwstr>0x010100A5F308DFD78471428EB64B706EEAE3E6</vt:lpwstr>
  </property>
  <property fmtid="{D5CDD505-2E9C-101B-9397-08002B2CF9AE}" pid="6" name="_dlc_DocIdItemGuid">
    <vt:lpwstr>4a776386-53d5-4cc8-a1cd-85cb749dfab5</vt:lpwstr>
  </property>
  <property fmtid="{D5CDD505-2E9C-101B-9397-08002B2CF9AE}" pid="7" name="Template Version">
    <vt:lpwstr>1.0</vt:lpwstr>
  </property>
  <property fmtid="{D5CDD505-2E9C-101B-9397-08002B2CF9AE}" pid="8" name="Company">
    <vt:lpwstr>EPAM</vt:lpwstr>
  </property>
  <property fmtid="{D5CDD505-2E9C-101B-9397-08002B2CF9AE}" pid="9" name="Tags">
    <vt:lpwstr>;#ISO13485;#</vt:lpwstr>
  </property>
  <property fmtid="{D5CDD505-2E9C-101B-9397-08002B2CF9AE}" pid="10" name="EPAMDocumentID">
    <vt:lpwstr>EPAM_Template-786</vt:lpwstr>
  </property>
  <property fmtid="{D5CDD505-2E9C-101B-9397-08002B2CF9AE}" pid="11" name="RequiredReviewDate">
    <vt:filetime>2023-06-05T21:00:00Z</vt:filetime>
  </property>
  <property fmtid="{D5CDD505-2E9C-101B-9397-08002B2CF9AE}" pid="12" name="EPAMRegulationsTitle">
    <vt:lpwstr>Test Plan</vt:lpwstr>
  </property>
  <property fmtid="{D5CDD505-2E9C-101B-9397-08002B2CF9AE}" pid="13" name="BriefDescription">
    <vt:lpwstr>This template is related to Quality Management System Guideline for LSH and used to create test plans based on IEC 62304 standard</vt:lpwstr>
  </property>
  <property fmtid="{D5CDD505-2E9C-101B-9397-08002B2CF9AE}" pid="14" name="ProcessArea">
    <vt:lpwstr>LSH</vt:lpwstr>
  </property>
  <property fmtid="{D5CDD505-2E9C-101B-9397-08002B2CF9AE}" pid="15" name="Review Period">
    <vt:r8>5</vt:r8>
  </property>
  <property fmtid="{D5CDD505-2E9C-101B-9397-08002B2CF9AE}" pid="16" name="MediaServiceImageTags">
    <vt:lpwstr/>
  </property>
</Properties>
</file>